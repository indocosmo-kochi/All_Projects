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jc w:val="center"/>
        <w:tblLook w:val="04A0"/>
      </w:tblPr>
      <w:tblGrid>
        <w:gridCol w:w="9576"/>
      </w:tblGrid>
      <w:tr w:rsidR="00FD740C">
        <w:trPr>
          <w:trHeight w:val="2880"/>
          <w:jc w:val="center"/>
        </w:trPr>
        <w:tc>
          <w:tcPr>
            <w:tcW w:w="5000" w:type="pct"/>
          </w:tcPr>
          <w:p w:rsidR="00FD740C" w:rsidRDefault="00A128F3" w:rsidP="00FD740C">
            <w:pPr>
              <w:pStyle w:val="NoSpacing"/>
              <w:jc w:val="center"/>
              <w:rPr>
                <w:rFonts w:asciiTheme="majorHAnsi" w:eastAsiaTheme="majorEastAsia" w:hAnsiTheme="majorHAnsi" w:cstheme="majorBidi"/>
                <w:caps/>
              </w:rPr>
            </w:pPr>
            <w:r>
              <w:rPr>
                <w:rFonts w:asciiTheme="majorHAnsi" w:eastAsiaTheme="majorEastAsia" w:hAnsiTheme="majorHAnsi" w:cstheme="majorBidi"/>
                <w:caps/>
                <w:noProof/>
              </w:rPr>
              <w:drawing>
                <wp:inline distT="0" distB="0" distL="0" distR="0">
                  <wp:extent cx="1590675" cy="1973883"/>
                  <wp:effectExtent l="0" t="0" r="0" b="0"/>
                  <wp:docPr id="1" name="Picture 1" descr="D:\Users\Mohandas\AppData\Local\Microsoft\Windows\Temporary Internet Files\Content.Outlook\O8ZW7CZ1\company_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Users\Mohandas\AppData\Local\Microsoft\Windows\Temporary Internet Files\Content.Outlook\O8ZW7CZ1\company_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0675" cy="19738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740C">
        <w:trPr>
          <w:trHeight w:val="1440"/>
          <w:jc w:val="center"/>
        </w:trPr>
        <w:sdt>
          <w:sdtPr>
            <w:rPr>
              <w:rFonts w:asciiTheme="majorHAnsi" w:eastAsiaTheme="majorEastAsia" w:hAnsiTheme="majorHAnsi" w:cstheme="majorBidi"/>
              <w:sz w:val="80"/>
              <w:szCs w:val="80"/>
            </w:rPr>
            <w:alias w:val="Title"/>
            <w:id w:val="15524250"/>
            <w:placeholder>
              <w:docPart w:val="9BD53C59E43A4C5E9234163E924D6533"/>
            </w:placeholder>
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<w:text/>
          </w:sdtPr>
          <w:sdtContent>
            <w:tc>
              <w:tcPr>
                <w:tcW w:w="5000" w:type="pct"/>
                <w:tcBorders>
                  <w:bottom w:val="single" w:sz="4" w:space="0" w:color="4F81BD" w:themeColor="accent1"/>
                </w:tcBorders>
                <w:vAlign w:val="center"/>
              </w:tcPr>
              <w:p w:rsidR="00FD740C" w:rsidRDefault="00590292" w:rsidP="00590292">
                <w:pPr>
                  <w:pStyle w:val="NoSpacing"/>
                  <w:jc w:val="center"/>
                  <w:rPr>
                    <w:rFonts w:asciiTheme="majorHAnsi" w:eastAsiaTheme="majorEastAsia" w:hAnsiTheme="majorHAnsi" w:cstheme="majorBidi"/>
                    <w:sz w:val="80"/>
                    <w:szCs w:val="80"/>
                  </w:rPr>
                </w:pPr>
                <w:r>
                  <w:rPr>
                    <w:rFonts w:asciiTheme="majorHAnsi" w:eastAsiaTheme="majorEastAsia" w:hAnsiTheme="majorHAnsi" w:cstheme="majorBidi"/>
                    <w:sz w:val="80"/>
                    <w:szCs w:val="80"/>
                  </w:rPr>
                  <w:t>HRMIS</w:t>
                </w:r>
                <w:r w:rsidR="00720277">
                  <w:rPr>
                    <w:rFonts w:asciiTheme="majorHAnsi" w:eastAsiaTheme="majorEastAsia" w:hAnsiTheme="majorHAnsi" w:cstheme="majorBidi"/>
                    <w:sz w:val="80"/>
                    <w:szCs w:val="80"/>
                  </w:rPr>
                  <w:t xml:space="preserve"> User Guide</w:t>
                </w:r>
              </w:p>
            </w:tc>
          </w:sdtContent>
        </w:sdt>
      </w:tr>
      <w:tr w:rsidR="00FD740C">
        <w:trPr>
          <w:trHeight w:val="720"/>
          <w:jc w:val="center"/>
        </w:trPr>
        <w:tc>
          <w:tcPr>
            <w:tcW w:w="5000" w:type="pct"/>
            <w:tcBorders>
              <w:top w:val="single" w:sz="4" w:space="0" w:color="4F81BD" w:themeColor="accent1"/>
            </w:tcBorders>
            <w:vAlign w:val="center"/>
          </w:tcPr>
          <w:p w:rsidR="00FD740C" w:rsidRDefault="00FD740C" w:rsidP="00900B7F">
            <w:pPr>
              <w:pStyle w:val="NoSpacing"/>
              <w:jc w:val="center"/>
              <w:rPr>
                <w:rFonts w:asciiTheme="majorHAnsi" w:eastAsiaTheme="majorEastAsia" w:hAnsiTheme="majorHAnsi" w:cstheme="majorBidi"/>
                <w:sz w:val="44"/>
                <w:szCs w:val="44"/>
              </w:rPr>
            </w:pPr>
          </w:p>
        </w:tc>
      </w:tr>
      <w:tr w:rsidR="00FD740C">
        <w:trPr>
          <w:trHeight w:val="360"/>
          <w:jc w:val="center"/>
        </w:trPr>
        <w:tc>
          <w:tcPr>
            <w:tcW w:w="5000" w:type="pct"/>
            <w:vAlign w:val="center"/>
          </w:tcPr>
          <w:p w:rsidR="00FD740C" w:rsidRDefault="00FD740C">
            <w:pPr>
              <w:pStyle w:val="NoSpacing"/>
              <w:jc w:val="center"/>
            </w:pPr>
          </w:p>
          <w:p w:rsidR="007A2572" w:rsidRDefault="007A2572">
            <w:pPr>
              <w:pStyle w:val="NoSpacing"/>
              <w:jc w:val="center"/>
            </w:pPr>
          </w:p>
          <w:p w:rsidR="007A2572" w:rsidRDefault="007A2572">
            <w:pPr>
              <w:pStyle w:val="NoSpacing"/>
              <w:jc w:val="center"/>
            </w:pPr>
          </w:p>
          <w:p w:rsidR="0030153B" w:rsidRDefault="0030153B">
            <w:pPr>
              <w:pStyle w:val="NoSpacing"/>
              <w:jc w:val="center"/>
            </w:pPr>
          </w:p>
          <w:p w:rsidR="0030153B" w:rsidRDefault="0030153B">
            <w:pPr>
              <w:pStyle w:val="NoSpacing"/>
              <w:jc w:val="center"/>
            </w:pPr>
          </w:p>
          <w:p w:rsidR="0030153B" w:rsidRDefault="0030153B">
            <w:pPr>
              <w:pStyle w:val="NoSpacing"/>
              <w:jc w:val="center"/>
            </w:pPr>
          </w:p>
          <w:p w:rsidR="0030153B" w:rsidRDefault="0030153B">
            <w:pPr>
              <w:pStyle w:val="NoSpacing"/>
              <w:jc w:val="center"/>
            </w:pPr>
          </w:p>
          <w:p w:rsidR="0030153B" w:rsidRDefault="0030153B">
            <w:pPr>
              <w:pStyle w:val="NoSpacing"/>
              <w:jc w:val="center"/>
            </w:pPr>
          </w:p>
          <w:p w:rsidR="0030153B" w:rsidRDefault="0030153B">
            <w:pPr>
              <w:pStyle w:val="NoSpacing"/>
              <w:jc w:val="center"/>
            </w:pPr>
          </w:p>
          <w:p w:rsidR="0030153B" w:rsidRDefault="0030153B">
            <w:pPr>
              <w:pStyle w:val="NoSpacing"/>
              <w:jc w:val="center"/>
            </w:pPr>
          </w:p>
          <w:p w:rsidR="0030153B" w:rsidRDefault="0030153B">
            <w:pPr>
              <w:pStyle w:val="NoSpacing"/>
              <w:jc w:val="center"/>
            </w:pPr>
          </w:p>
          <w:p w:rsidR="0030153B" w:rsidRDefault="0030153B">
            <w:pPr>
              <w:pStyle w:val="NoSpacing"/>
              <w:jc w:val="center"/>
            </w:pPr>
          </w:p>
          <w:p w:rsidR="0030153B" w:rsidRDefault="0030153B">
            <w:pPr>
              <w:pStyle w:val="NoSpacing"/>
              <w:jc w:val="center"/>
            </w:pPr>
          </w:p>
          <w:p w:rsidR="0030153B" w:rsidRDefault="0030153B">
            <w:pPr>
              <w:pStyle w:val="NoSpacing"/>
              <w:jc w:val="center"/>
            </w:pPr>
          </w:p>
          <w:p w:rsidR="007A2572" w:rsidRDefault="007A2572">
            <w:pPr>
              <w:pStyle w:val="NoSpacing"/>
              <w:jc w:val="center"/>
            </w:pPr>
          </w:p>
        </w:tc>
      </w:tr>
    </w:tbl>
    <w:p w:rsidR="00FD740C" w:rsidRPr="007A2572" w:rsidRDefault="007A2572" w:rsidP="007A2572">
      <w:pPr>
        <w:pStyle w:val="NoSpacing"/>
        <w:rPr>
          <w:b/>
        </w:rPr>
      </w:pPr>
      <w:r w:rsidRPr="007A2572">
        <w:rPr>
          <w:b/>
        </w:rPr>
        <w:t>Revision History</w:t>
      </w:r>
    </w:p>
    <w:tbl>
      <w:tblPr>
        <w:tblStyle w:val="TableGrid"/>
        <w:tblW w:w="0" w:type="auto"/>
        <w:tblLook w:val="04A0"/>
      </w:tblPr>
      <w:tblGrid>
        <w:gridCol w:w="918"/>
        <w:gridCol w:w="1980"/>
        <w:gridCol w:w="1440"/>
        <w:gridCol w:w="5238"/>
      </w:tblGrid>
      <w:tr w:rsidR="007A2572" w:rsidRPr="007A2572" w:rsidTr="00792150">
        <w:tc>
          <w:tcPr>
            <w:tcW w:w="918" w:type="dxa"/>
            <w:shd w:val="clear" w:color="auto" w:fill="17365D" w:themeFill="text2" w:themeFillShade="BF"/>
          </w:tcPr>
          <w:p w:rsidR="007A2572" w:rsidRPr="007A2572" w:rsidRDefault="007A2572">
            <w:pPr>
              <w:rPr>
                <w:color w:val="FFFFFF" w:themeColor="background1"/>
              </w:rPr>
            </w:pPr>
            <w:r w:rsidRPr="007A2572">
              <w:rPr>
                <w:color w:val="FFFFFF" w:themeColor="background1"/>
              </w:rPr>
              <w:t>Version</w:t>
            </w:r>
          </w:p>
        </w:tc>
        <w:tc>
          <w:tcPr>
            <w:tcW w:w="1980" w:type="dxa"/>
            <w:shd w:val="clear" w:color="auto" w:fill="17365D" w:themeFill="text2" w:themeFillShade="BF"/>
          </w:tcPr>
          <w:p w:rsidR="007A2572" w:rsidRPr="007A2572" w:rsidRDefault="007A2572">
            <w:pPr>
              <w:rPr>
                <w:color w:val="FFFFFF" w:themeColor="background1"/>
              </w:rPr>
            </w:pPr>
            <w:r w:rsidRPr="007A2572">
              <w:rPr>
                <w:color w:val="FFFFFF" w:themeColor="background1"/>
              </w:rPr>
              <w:t>Author</w:t>
            </w:r>
          </w:p>
        </w:tc>
        <w:tc>
          <w:tcPr>
            <w:tcW w:w="1440" w:type="dxa"/>
            <w:shd w:val="clear" w:color="auto" w:fill="17365D" w:themeFill="text2" w:themeFillShade="BF"/>
          </w:tcPr>
          <w:p w:rsidR="007A2572" w:rsidRPr="007A2572" w:rsidRDefault="007A2572">
            <w:pPr>
              <w:rPr>
                <w:color w:val="FFFFFF" w:themeColor="background1"/>
              </w:rPr>
            </w:pPr>
            <w:r w:rsidRPr="007A2572">
              <w:rPr>
                <w:color w:val="FFFFFF" w:themeColor="background1"/>
              </w:rPr>
              <w:t>Date</w:t>
            </w:r>
          </w:p>
        </w:tc>
        <w:tc>
          <w:tcPr>
            <w:tcW w:w="5238" w:type="dxa"/>
            <w:shd w:val="clear" w:color="auto" w:fill="17365D" w:themeFill="text2" w:themeFillShade="BF"/>
          </w:tcPr>
          <w:p w:rsidR="007A2572" w:rsidRPr="007A2572" w:rsidRDefault="007A2572">
            <w:pPr>
              <w:rPr>
                <w:color w:val="FFFFFF" w:themeColor="background1"/>
              </w:rPr>
            </w:pPr>
            <w:r w:rsidRPr="007A2572">
              <w:rPr>
                <w:color w:val="FFFFFF" w:themeColor="background1"/>
              </w:rPr>
              <w:t>Remarks</w:t>
            </w:r>
          </w:p>
        </w:tc>
      </w:tr>
      <w:tr w:rsidR="007A2572" w:rsidTr="00792150">
        <w:tc>
          <w:tcPr>
            <w:tcW w:w="918" w:type="dxa"/>
          </w:tcPr>
          <w:p w:rsidR="007A2572" w:rsidRDefault="007142C6">
            <w:r>
              <w:t>1.0</w:t>
            </w:r>
          </w:p>
        </w:tc>
        <w:tc>
          <w:tcPr>
            <w:tcW w:w="1980" w:type="dxa"/>
          </w:tcPr>
          <w:p w:rsidR="007A2572" w:rsidRDefault="00792150">
            <w:r>
              <w:t>Jeswin Chacko P A</w:t>
            </w:r>
          </w:p>
        </w:tc>
        <w:tc>
          <w:tcPr>
            <w:tcW w:w="1440" w:type="dxa"/>
          </w:tcPr>
          <w:p w:rsidR="007A2572" w:rsidRDefault="00792150" w:rsidP="004D3058">
            <w:r>
              <w:t>02-Sep-2020</w:t>
            </w:r>
          </w:p>
        </w:tc>
        <w:tc>
          <w:tcPr>
            <w:tcW w:w="5238" w:type="dxa"/>
          </w:tcPr>
          <w:p w:rsidR="007A2572" w:rsidRDefault="007142C6">
            <w:r>
              <w:t>Created</w:t>
            </w:r>
          </w:p>
        </w:tc>
      </w:tr>
      <w:tr w:rsidR="007A2572" w:rsidTr="00792150">
        <w:tc>
          <w:tcPr>
            <w:tcW w:w="918" w:type="dxa"/>
          </w:tcPr>
          <w:p w:rsidR="007A2572" w:rsidRDefault="007A2572"/>
        </w:tc>
        <w:tc>
          <w:tcPr>
            <w:tcW w:w="1980" w:type="dxa"/>
          </w:tcPr>
          <w:p w:rsidR="007A2572" w:rsidRDefault="007A2572"/>
        </w:tc>
        <w:tc>
          <w:tcPr>
            <w:tcW w:w="1440" w:type="dxa"/>
          </w:tcPr>
          <w:p w:rsidR="007A2572" w:rsidRDefault="007A2572"/>
        </w:tc>
        <w:tc>
          <w:tcPr>
            <w:tcW w:w="5238" w:type="dxa"/>
          </w:tcPr>
          <w:p w:rsidR="007A2572" w:rsidRDefault="007A2572"/>
        </w:tc>
      </w:tr>
      <w:tr w:rsidR="007A2572" w:rsidTr="00792150">
        <w:tc>
          <w:tcPr>
            <w:tcW w:w="918" w:type="dxa"/>
          </w:tcPr>
          <w:p w:rsidR="007A2572" w:rsidRDefault="007A2572"/>
        </w:tc>
        <w:tc>
          <w:tcPr>
            <w:tcW w:w="1980" w:type="dxa"/>
          </w:tcPr>
          <w:p w:rsidR="007A2572" w:rsidRDefault="007A2572"/>
        </w:tc>
        <w:tc>
          <w:tcPr>
            <w:tcW w:w="1440" w:type="dxa"/>
          </w:tcPr>
          <w:p w:rsidR="007A2572" w:rsidRDefault="007A2572"/>
        </w:tc>
        <w:tc>
          <w:tcPr>
            <w:tcW w:w="5238" w:type="dxa"/>
          </w:tcPr>
          <w:p w:rsidR="007A2572" w:rsidRDefault="007A2572"/>
        </w:tc>
      </w:tr>
    </w:tbl>
    <w:p w:rsidR="00FD740C" w:rsidRDefault="00FD740C"/>
    <w:p w:rsidR="007A2572" w:rsidRDefault="007A2572"/>
    <w:p w:rsidR="007A2572" w:rsidRDefault="007A2572"/>
    <w:p w:rsidR="00EF02A6" w:rsidRDefault="00EF02A6" w:rsidP="00EF02A6"/>
    <w:p w:rsidR="00900B7F" w:rsidRDefault="00900B7F" w:rsidP="00EF02A6"/>
    <w:p w:rsidR="00EF02A6" w:rsidRDefault="00EF02A6" w:rsidP="00EF02A6"/>
    <w:p w:rsidR="00EF02A6" w:rsidRDefault="00EF02A6" w:rsidP="00EF02A6"/>
    <w:p w:rsidR="00D14480" w:rsidRDefault="00D14480"/>
    <w:p w:rsidR="0070382A" w:rsidRDefault="0070382A"/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ja-JP"/>
        </w:rPr>
        <w:id w:val="96923546"/>
        <w:docPartObj>
          <w:docPartGallery w:val="Table of Contents"/>
          <w:docPartUnique/>
        </w:docPartObj>
      </w:sdtPr>
      <w:sdtContent>
        <w:p w:rsidR="00423BB0" w:rsidRDefault="00423BB0">
          <w:pPr>
            <w:pStyle w:val="TOCHeading"/>
          </w:pPr>
          <w:r>
            <w:t>Table of Contents</w:t>
          </w:r>
        </w:p>
        <w:p w:rsidR="00446CBE" w:rsidRDefault="00A54EF4">
          <w:pPr>
            <w:pStyle w:val="TOC1"/>
            <w:tabs>
              <w:tab w:val="left" w:pos="440"/>
              <w:tab w:val="right" w:leader="dot" w:pos="9350"/>
            </w:tabs>
            <w:rPr>
              <w:noProof/>
              <w:lang w:eastAsia="ja-JP"/>
            </w:rPr>
          </w:pPr>
          <w:r>
            <w:fldChar w:fldCharType="begin"/>
          </w:r>
          <w:r w:rsidR="00423BB0">
            <w:instrText xml:space="preserve"> TOC \o "1-3" \h \z \u </w:instrText>
          </w:r>
          <w:r>
            <w:fldChar w:fldCharType="separate"/>
          </w:r>
          <w:hyperlink w:anchor="_Toc52268889" w:history="1">
            <w:r w:rsidR="00446CBE" w:rsidRPr="0041048C">
              <w:rPr>
                <w:rStyle w:val="Hyperlink"/>
                <w:noProof/>
              </w:rPr>
              <w:t>1</w:t>
            </w:r>
            <w:r w:rsidR="00446CBE">
              <w:rPr>
                <w:noProof/>
                <w:lang w:eastAsia="ja-JP"/>
              </w:rPr>
              <w:tab/>
            </w:r>
            <w:r w:rsidR="00446CBE" w:rsidRPr="0041048C">
              <w:rPr>
                <w:rStyle w:val="Hyperlink"/>
                <w:noProof/>
              </w:rPr>
              <w:t>ADMIN MODULE</w:t>
            </w:r>
            <w:r w:rsidR="00446CBE">
              <w:rPr>
                <w:noProof/>
                <w:webHidden/>
              </w:rPr>
              <w:tab/>
            </w:r>
            <w:r w:rsidR="00446CBE">
              <w:rPr>
                <w:noProof/>
                <w:webHidden/>
              </w:rPr>
              <w:fldChar w:fldCharType="begin"/>
            </w:r>
            <w:r w:rsidR="00446CBE">
              <w:rPr>
                <w:noProof/>
                <w:webHidden/>
              </w:rPr>
              <w:instrText xml:space="preserve"> PAGEREF _Toc52268889 \h </w:instrText>
            </w:r>
            <w:r w:rsidR="00446CBE">
              <w:rPr>
                <w:noProof/>
                <w:webHidden/>
              </w:rPr>
            </w:r>
            <w:r w:rsidR="00446CBE">
              <w:rPr>
                <w:noProof/>
                <w:webHidden/>
              </w:rPr>
              <w:fldChar w:fldCharType="separate"/>
            </w:r>
            <w:r w:rsidR="00446CBE">
              <w:rPr>
                <w:noProof/>
                <w:webHidden/>
              </w:rPr>
              <w:t>3</w:t>
            </w:r>
            <w:r w:rsidR="00446CBE">
              <w:rPr>
                <w:noProof/>
                <w:webHidden/>
              </w:rPr>
              <w:fldChar w:fldCharType="end"/>
            </w:r>
          </w:hyperlink>
        </w:p>
        <w:p w:rsidR="00446CBE" w:rsidRDefault="00446CBE">
          <w:pPr>
            <w:pStyle w:val="TOC2"/>
            <w:tabs>
              <w:tab w:val="left" w:pos="880"/>
              <w:tab w:val="right" w:leader="dot" w:pos="9350"/>
            </w:tabs>
            <w:rPr>
              <w:noProof/>
              <w:lang w:eastAsia="ja-JP"/>
            </w:rPr>
          </w:pPr>
          <w:hyperlink w:anchor="_Toc52268890" w:history="1">
            <w:r w:rsidRPr="0041048C">
              <w:rPr>
                <w:rStyle w:val="Hyperlink"/>
                <w:noProof/>
              </w:rPr>
              <w:t>1.1</w:t>
            </w:r>
            <w:r>
              <w:rPr>
                <w:noProof/>
                <w:lang w:eastAsia="ja-JP"/>
              </w:rPr>
              <w:tab/>
            </w:r>
            <w:r w:rsidRPr="0041048C">
              <w:rPr>
                <w:rStyle w:val="Hyperlink"/>
                <w:noProof/>
              </w:rPr>
              <w:t>EMPLOYEES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_Toc52268890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6CBE" w:rsidRDefault="00446CBE">
          <w:pPr>
            <w:pStyle w:val="TOC3"/>
            <w:tabs>
              <w:tab w:val="left" w:pos="1320"/>
              <w:tab w:val="right" w:leader="dot" w:pos="9350"/>
            </w:tabs>
            <w:rPr>
              <w:noProof/>
              <w:lang w:eastAsia="ja-JP"/>
            </w:rPr>
          </w:pPr>
          <w:hyperlink w:anchor="_Toc52268891" w:history="1">
            <w:r w:rsidRPr="0041048C">
              <w:rPr>
                <w:rStyle w:val="Hyperlink"/>
                <w:noProof/>
              </w:rPr>
              <w:t>1.1.1</w:t>
            </w:r>
            <w:r>
              <w:rPr>
                <w:noProof/>
                <w:lang w:eastAsia="ja-JP"/>
              </w:rPr>
              <w:tab/>
            </w:r>
            <w:r w:rsidRPr="0041048C">
              <w:rPr>
                <w:rStyle w:val="Hyperlink"/>
                <w:noProof/>
              </w:rPr>
              <w:t>View Employee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_Toc52268891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6CBE" w:rsidRDefault="00446CBE">
          <w:pPr>
            <w:pStyle w:val="TOC3"/>
            <w:tabs>
              <w:tab w:val="left" w:pos="880"/>
              <w:tab w:val="right" w:leader="dot" w:pos="9350"/>
            </w:tabs>
            <w:rPr>
              <w:noProof/>
              <w:lang w:eastAsia="ja-JP"/>
            </w:rPr>
          </w:pPr>
          <w:hyperlink w:anchor="_Toc52268892" w:history="1">
            <w:r w:rsidRPr="0041048C">
              <w:rPr>
                <w:rStyle w:val="Hyperlink"/>
                <w:noProof/>
              </w:rPr>
              <w:t>1.</w:t>
            </w:r>
            <w:r>
              <w:rPr>
                <w:noProof/>
                <w:lang w:eastAsia="ja-JP"/>
              </w:rPr>
              <w:tab/>
            </w:r>
            <w:r w:rsidRPr="0041048C">
              <w:rPr>
                <w:rStyle w:val="Hyperlink"/>
                <w:noProof/>
              </w:rPr>
              <w:t>Add Employee  : For add employees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_Toc52268892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6CBE" w:rsidRDefault="00446CBE">
          <w:pPr>
            <w:pStyle w:val="TOC3"/>
            <w:tabs>
              <w:tab w:val="left" w:pos="1320"/>
              <w:tab w:val="right" w:leader="dot" w:pos="9350"/>
            </w:tabs>
            <w:rPr>
              <w:noProof/>
              <w:lang w:eastAsia="ja-JP"/>
            </w:rPr>
          </w:pPr>
          <w:hyperlink w:anchor="_Toc52268893" w:history="1">
            <w:r w:rsidRPr="0041048C">
              <w:rPr>
                <w:rStyle w:val="Hyperlink"/>
                <w:noProof/>
              </w:rPr>
              <w:t>1.1.2</w:t>
            </w:r>
            <w:r>
              <w:rPr>
                <w:noProof/>
                <w:lang w:eastAsia="ja-JP"/>
              </w:rPr>
              <w:tab/>
            </w:r>
            <w:r w:rsidRPr="0041048C">
              <w:rPr>
                <w:rStyle w:val="Hyperlink"/>
                <w:noProof/>
              </w:rPr>
              <w:t>Add Employee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_Toc52268893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6CBE" w:rsidRDefault="00446CBE">
          <w:pPr>
            <w:pStyle w:val="TOC3"/>
            <w:tabs>
              <w:tab w:val="left" w:pos="1320"/>
              <w:tab w:val="right" w:leader="dot" w:pos="9350"/>
            </w:tabs>
            <w:rPr>
              <w:noProof/>
              <w:lang w:eastAsia="ja-JP"/>
            </w:rPr>
          </w:pPr>
          <w:hyperlink w:anchor="_Toc52268894" w:history="1">
            <w:r w:rsidRPr="0041048C">
              <w:rPr>
                <w:rStyle w:val="Hyperlink"/>
                <w:noProof/>
              </w:rPr>
              <w:t>1.1.3</w:t>
            </w:r>
            <w:r>
              <w:rPr>
                <w:noProof/>
                <w:lang w:eastAsia="ja-JP"/>
              </w:rPr>
              <w:tab/>
            </w:r>
            <w:r w:rsidRPr="0041048C">
              <w:rPr>
                <w:rStyle w:val="Hyperlink"/>
                <w:noProof/>
              </w:rPr>
              <w:t>Edit/View Employee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_Toc52268894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6CBE" w:rsidRDefault="00446CBE">
          <w:pPr>
            <w:pStyle w:val="TOC2"/>
            <w:tabs>
              <w:tab w:val="left" w:pos="880"/>
              <w:tab w:val="right" w:leader="dot" w:pos="9350"/>
            </w:tabs>
            <w:rPr>
              <w:noProof/>
              <w:lang w:eastAsia="ja-JP"/>
            </w:rPr>
          </w:pPr>
          <w:hyperlink w:anchor="_Toc52268895" w:history="1">
            <w:r w:rsidRPr="0041048C">
              <w:rPr>
                <w:rStyle w:val="Hyperlink"/>
                <w:noProof/>
              </w:rPr>
              <w:t>1.2</w:t>
            </w:r>
            <w:r>
              <w:rPr>
                <w:noProof/>
                <w:lang w:eastAsia="ja-JP"/>
              </w:rPr>
              <w:tab/>
            </w:r>
            <w:r w:rsidRPr="0041048C">
              <w:rPr>
                <w:rStyle w:val="Hyperlink"/>
                <w:noProof/>
              </w:rPr>
              <w:t>lookup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_Toc52268895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6CBE" w:rsidRDefault="00446CBE">
          <w:pPr>
            <w:pStyle w:val="TOC3"/>
            <w:tabs>
              <w:tab w:val="left" w:pos="1320"/>
              <w:tab w:val="right" w:leader="dot" w:pos="9350"/>
            </w:tabs>
            <w:rPr>
              <w:noProof/>
              <w:lang w:eastAsia="ja-JP"/>
            </w:rPr>
          </w:pPr>
          <w:hyperlink w:anchor="_Toc52268896" w:history="1">
            <w:r w:rsidRPr="0041048C">
              <w:rPr>
                <w:rStyle w:val="Hyperlink"/>
                <w:noProof/>
              </w:rPr>
              <w:t>1.2.1</w:t>
            </w:r>
            <w:r>
              <w:rPr>
                <w:noProof/>
                <w:lang w:eastAsia="ja-JP"/>
              </w:rPr>
              <w:tab/>
            </w:r>
            <w:r w:rsidRPr="0041048C">
              <w:rPr>
                <w:rStyle w:val="Hyperlink"/>
                <w:noProof/>
              </w:rPr>
              <w:t>Designation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_Toc52268896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6CBE" w:rsidRDefault="00446CBE">
          <w:pPr>
            <w:pStyle w:val="TOC3"/>
            <w:tabs>
              <w:tab w:val="left" w:pos="1320"/>
              <w:tab w:val="right" w:leader="dot" w:pos="9350"/>
            </w:tabs>
            <w:rPr>
              <w:noProof/>
              <w:lang w:eastAsia="ja-JP"/>
            </w:rPr>
          </w:pPr>
          <w:hyperlink w:anchor="_Toc52268897" w:history="1">
            <w:r w:rsidRPr="0041048C">
              <w:rPr>
                <w:rStyle w:val="Hyperlink"/>
                <w:noProof/>
              </w:rPr>
              <w:t>1.2.2</w:t>
            </w:r>
            <w:r>
              <w:rPr>
                <w:noProof/>
                <w:lang w:eastAsia="ja-JP"/>
              </w:rPr>
              <w:tab/>
            </w:r>
            <w:r w:rsidRPr="0041048C">
              <w:rPr>
                <w:rStyle w:val="Hyperlink"/>
                <w:noProof/>
              </w:rPr>
              <w:t>Location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_Toc52268897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6CBE" w:rsidRDefault="00446CBE">
          <w:pPr>
            <w:pStyle w:val="TOC3"/>
            <w:tabs>
              <w:tab w:val="left" w:pos="1320"/>
              <w:tab w:val="right" w:leader="dot" w:pos="9350"/>
            </w:tabs>
            <w:rPr>
              <w:noProof/>
              <w:lang w:eastAsia="ja-JP"/>
            </w:rPr>
          </w:pPr>
          <w:hyperlink w:anchor="_Toc52268898" w:history="1">
            <w:r w:rsidRPr="0041048C">
              <w:rPr>
                <w:rStyle w:val="Hyperlink"/>
                <w:noProof/>
              </w:rPr>
              <w:t>1.2.3</w:t>
            </w:r>
            <w:r>
              <w:rPr>
                <w:noProof/>
                <w:lang w:eastAsia="ja-JP"/>
              </w:rPr>
              <w:tab/>
            </w:r>
            <w:r w:rsidRPr="0041048C">
              <w:rPr>
                <w:rStyle w:val="Hyperlink"/>
                <w:noProof/>
              </w:rPr>
              <w:t>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_Toc52268898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3BB0" w:rsidRDefault="00A54EF4">
          <w:r>
            <w:fldChar w:fldCharType="end"/>
          </w:r>
        </w:p>
      </w:sdtContent>
    </w:sdt>
    <w:p w:rsidR="00A232CE" w:rsidRDefault="00423BB0" w:rsidP="00C57806">
      <w:pPr>
        <w:pStyle w:val="Heading1"/>
        <w:numPr>
          <w:ilvl w:val="0"/>
          <w:numId w:val="1"/>
        </w:numPr>
        <w:spacing w:before="240" w:line="360" w:lineRule="auto"/>
      </w:pPr>
      <w:r>
        <w:br w:type="page"/>
      </w:r>
      <w:bookmarkStart w:id="0" w:name="_Toc52268889"/>
      <w:r w:rsidR="004D3058">
        <w:lastRenderedPageBreak/>
        <w:t>ADMIN MODULE</w:t>
      </w:r>
      <w:bookmarkEnd w:id="0"/>
    </w:p>
    <w:p w:rsidR="00291700" w:rsidRDefault="004D3058" w:rsidP="00362711">
      <w:pPr>
        <w:spacing w:after="120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The administrator </w:t>
      </w:r>
      <w:r w:rsidR="00E62811"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can login to the system </w:t>
      </w:r>
      <w:r w:rsidR="00291700">
        <w:rPr>
          <w:rFonts w:ascii="Arial" w:hAnsi="Arial" w:cs="Arial"/>
          <w:color w:val="222222"/>
          <w:sz w:val="19"/>
          <w:szCs w:val="19"/>
          <w:shd w:val="clear" w:color="auto" w:fill="FFFFFF"/>
        </w:rPr>
        <w:t>using the,</w:t>
      </w:r>
    </w:p>
    <w:p w:rsidR="00E62811" w:rsidRPr="00291700" w:rsidRDefault="00291700" w:rsidP="00362711">
      <w:pPr>
        <w:spacing w:after="120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 w:rsidRPr="00291700">
        <w:rPr>
          <w:rFonts w:ascii="Arial" w:hAnsi="Arial" w:cs="Arial"/>
          <w:color w:val="222222"/>
          <w:sz w:val="16"/>
          <w:szCs w:val="16"/>
          <w:shd w:val="clear" w:color="auto" w:fill="FFFFFF"/>
        </w:rPr>
        <w:t>URL</w:t>
      </w:r>
      <w:r w:rsidR="00E62811"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: </w:t>
      </w:r>
      <w:hyperlink r:id="rId9" w:history="1">
        <w:r w:rsidR="002C2A95">
          <w:rPr>
            <w:rStyle w:val="Hyperlink"/>
          </w:rPr>
          <w:t>http://103.71.171.3:8888/HRMIS/</w:t>
        </w:r>
      </w:hyperlink>
    </w:p>
    <w:p w:rsidR="002C2A95" w:rsidRDefault="00E62811" w:rsidP="00E62811">
      <w:pPr>
        <w:spacing w:after="120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User name :</w:t>
      </w:r>
      <w:r w:rsidR="002C2A95" w:rsidRPr="002C2A95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 w:rsidR="002C2A95">
        <w:rPr>
          <w:rFonts w:ascii="Arial" w:hAnsi="Arial" w:cs="Arial"/>
          <w:color w:val="333333"/>
          <w:sz w:val="20"/>
          <w:szCs w:val="20"/>
          <w:shd w:val="clear" w:color="auto" w:fill="FFFFFF"/>
        </w:rPr>
        <w:t>ICS0220186</w:t>
      </w:r>
    </w:p>
    <w:p w:rsidR="00E62811" w:rsidRDefault="00E62811" w:rsidP="00E62811">
      <w:pPr>
        <w:spacing w:after="120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Password : </w:t>
      </w:r>
      <w:r w:rsidR="002C2A95">
        <w:rPr>
          <w:rFonts w:ascii="Arial" w:hAnsi="Arial" w:cs="Arial"/>
          <w:color w:val="222222"/>
          <w:sz w:val="19"/>
          <w:szCs w:val="19"/>
          <w:shd w:val="clear" w:color="auto" w:fill="FFFFFF"/>
        </w:rPr>
        <w:t>Indocosmo123.</w:t>
      </w:r>
    </w:p>
    <w:p w:rsidR="00E62811" w:rsidRDefault="008F2CC3" w:rsidP="00362711">
      <w:pPr>
        <w:spacing w:after="120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On successful login the Admin Main window will be displayed.</w:t>
      </w:r>
    </w:p>
    <w:p w:rsidR="008F2CC3" w:rsidRDefault="00D50A1F" w:rsidP="00362711">
      <w:pPr>
        <w:spacing w:after="120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>
        <w:rPr>
          <w:rFonts w:ascii="Arial" w:hAnsi="Arial" w:cs="Arial"/>
          <w:noProof/>
          <w:color w:val="222222"/>
          <w:sz w:val="19"/>
          <w:szCs w:val="19"/>
          <w:shd w:val="clear" w:color="auto" w:fill="FFFFFF"/>
        </w:rPr>
        <w:drawing>
          <wp:inline distT="0" distB="0" distL="0" distR="0">
            <wp:extent cx="5943600" cy="2705100"/>
            <wp:effectExtent l="19050" t="0" r="0" b="0"/>
            <wp:docPr id="9" name="Picture 2" descr="C:\Users\indocosmo\Pictures\screen shots\admin_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indocosmo\Pictures\screen shots\admin_dashboard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2711" w:rsidRDefault="003B04AE" w:rsidP="00362711">
      <w:pPr>
        <w:spacing w:after="120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The </w:t>
      </w:r>
      <w:r w:rsidR="004D3058"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admin module allow administrator to setup and maintain the </w:t>
      </w:r>
      <w:r w:rsidR="00BA7A02">
        <w:rPr>
          <w:rFonts w:ascii="Arial" w:hAnsi="Arial" w:cs="Arial"/>
          <w:color w:val="222222"/>
          <w:sz w:val="19"/>
          <w:szCs w:val="19"/>
          <w:shd w:val="clear" w:color="auto" w:fill="FFFFFF"/>
        </w:rPr>
        <w:t>employees details,view reports and controll the dropdown values.</w:t>
      </w:r>
    </w:p>
    <w:p w:rsidR="006B199E" w:rsidRDefault="00D50A1F" w:rsidP="008F2CC3">
      <w:pPr>
        <w:pStyle w:val="Heading2"/>
      </w:pPr>
      <w:bookmarkStart w:id="1" w:name="_Toc52268890"/>
      <w:r>
        <w:t>EMPLOYEES</w:t>
      </w:r>
      <w:bookmarkEnd w:id="1"/>
    </w:p>
    <w:p w:rsidR="00680456" w:rsidRDefault="00590597" w:rsidP="00680456">
      <w:r>
        <w:t>Employee Details creation,view,edit and delete will be in this section.</w:t>
      </w:r>
    </w:p>
    <w:p w:rsidR="00590597" w:rsidRDefault="00590597" w:rsidP="00680456">
      <w:pPr>
        <w:pStyle w:val="Heading3"/>
      </w:pPr>
      <w:bookmarkStart w:id="2" w:name="_Toc52268891"/>
      <w:r>
        <w:t>View Employee</w:t>
      </w:r>
      <w:bookmarkEnd w:id="2"/>
    </w:p>
    <w:p w:rsidR="00680456" w:rsidRPr="00680456" w:rsidRDefault="00680456" w:rsidP="00680456">
      <w:r>
        <w:t>Employees will be viewed in this section as a table.</w:t>
      </w:r>
    </w:p>
    <w:p w:rsidR="00C046FE" w:rsidRDefault="00D06D77" w:rsidP="00520A8C">
      <w:pPr>
        <w:ind w:left="576"/>
      </w:pPr>
      <w:r>
        <w:rPr>
          <w:noProof/>
        </w:rPr>
        <w:lastRenderedPageBreak/>
        <w:drawing>
          <wp:inline distT="0" distB="0" distL="0" distR="0">
            <wp:extent cx="5934075" cy="2657475"/>
            <wp:effectExtent l="19050" t="0" r="9525" b="0"/>
            <wp:docPr id="16" name="Picture 4" descr="C:\Users\indocosmo\Pictures\screen shots\employe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indocosmo\Pictures\screen shots\employees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57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09DF" w:rsidRDefault="004F09DF" w:rsidP="006357D6">
      <w:pPr>
        <w:pStyle w:val="Heading3"/>
        <w:numPr>
          <w:ilvl w:val="0"/>
          <w:numId w:val="5"/>
        </w:numPr>
        <w:rPr>
          <w:b w:val="0"/>
        </w:rPr>
      </w:pPr>
      <w:bookmarkStart w:id="3" w:name="_Toc52268892"/>
      <w:r w:rsidRPr="004F09DF">
        <w:rPr>
          <w:b w:val="0"/>
        </w:rPr>
        <w:t>Add Employee</w:t>
      </w:r>
      <w:r>
        <w:rPr>
          <w:b w:val="0"/>
        </w:rPr>
        <w:tab/>
      </w:r>
      <w:r>
        <w:rPr>
          <w:b w:val="0"/>
        </w:rPr>
        <w:tab/>
        <w:t>:</w:t>
      </w:r>
      <w:r>
        <w:rPr>
          <w:b w:val="0"/>
        </w:rPr>
        <w:tab/>
        <w:t>For add employees</w:t>
      </w:r>
      <w:bookmarkEnd w:id="3"/>
    </w:p>
    <w:p w:rsidR="004F09DF" w:rsidRDefault="004F09DF" w:rsidP="006357D6">
      <w:pPr>
        <w:pStyle w:val="ListParagraph"/>
        <w:numPr>
          <w:ilvl w:val="0"/>
          <w:numId w:val="5"/>
        </w:numPr>
      </w:pPr>
      <w:r>
        <w:t>Edit Employee</w:t>
      </w:r>
      <w:r>
        <w:tab/>
      </w:r>
      <w:r>
        <w:tab/>
        <w:t>:</w:t>
      </w:r>
      <w:r>
        <w:tab/>
        <w:t>Edit the corresponding employee details</w:t>
      </w:r>
    </w:p>
    <w:p w:rsidR="004F09DF" w:rsidRDefault="004F09DF" w:rsidP="006357D6">
      <w:pPr>
        <w:pStyle w:val="ListParagraph"/>
        <w:numPr>
          <w:ilvl w:val="0"/>
          <w:numId w:val="5"/>
        </w:numPr>
      </w:pPr>
      <w:r>
        <w:t>Delete Employee</w:t>
      </w:r>
      <w:r>
        <w:tab/>
        <w:t>:</w:t>
      </w:r>
      <w:r>
        <w:tab/>
        <w:t>Delete an employee</w:t>
      </w:r>
    </w:p>
    <w:p w:rsidR="004F09DF" w:rsidRDefault="004F09DF" w:rsidP="006357D6">
      <w:pPr>
        <w:pStyle w:val="ListParagraph"/>
        <w:numPr>
          <w:ilvl w:val="0"/>
          <w:numId w:val="5"/>
        </w:numPr>
      </w:pPr>
      <w:r>
        <w:t>Search</w:t>
      </w:r>
      <w:r>
        <w:tab/>
      </w:r>
      <w:r>
        <w:tab/>
      </w:r>
      <w:r>
        <w:tab/>
        <w:t>:</w:t>
      </w:r>
      <w:r>
        <w:tab/>
        <w:t>Search employee in the table</w:t>
      </w:r>
    </w:p>
    <w:p w:rsidR="004F09DF" w:rsidRPr="004F09DF" w:rsidRDefault="004F09DF" w:rsidP="006357D6">
      <w:pPr>
        <w:pStyle w:val="ListParagraph"/>
        <w:numPr>
          <w:ilvl w:val="0"/>
          <w:numId w:val="5"/>
        </w:numPr>
      </w:pPr>
      <w:r>
        <w:t>Pagination</w:t>
      </w:r>
      <w:r>
        <w:tab/>
      </w:r>
      <w:r>
        <w:tab/>
        <w:t>:</w:t>
      </w:r>
      <w:r>
        <w:tab/>
        <w:t>Next and Previous pages of employees</w:t>
      </w:r>
    </w:p>
    <w:p w:rsidR="004F09DF" w:rsidRPr="004F09DF" w:rsidRDefault="004F09DF" w:rsidP="004F09DF"/>
    <w:p w:rsidR="00C046FE" w:rsidRDefault="00EE4BD5" w:rsidP="00EE4BD5">
      <w:pPr>
        <w:pStyle w:val="Heading3"/>
      </w:pPr>
      <w:bookmarkStart w:id="4" w:name="_Toc52268893"/>
      <w:r>
        <w:t>Add Employee</w:t>
      </w:r>
      <w:bookmarkEnd w:id="4"/>
    </w:p>
    <w:p w:rsidR="00DE6027" w:rsidRPr="00DE6027" w:rsidRDefault="00DE6027" w:rsidP="00DE6027">
      <w:r>
        <w:t>Employees will be added in this page.</w:t>
      </w:r>
    </w:p>
    <w:p w:rsidR="00C046FE" w:rsidRDefault="00C046FE" w:rsidP="00C046FE"/>
    <w:p w:rsidR="00520A8C" w:rsidRDefault="0064351D" w:rsidP="00520A8C">
      <w:pPr>
        <w:ind w:left="576"/>
      </w:pPr>
      <w:r>
        <w:rPr>
          <w:noProof/>
        </w:rPr>
        <w:drawing>
          <wp:inline distT="0" distB="0" distL="0" distR="0">
            <wp:extent cx="5943600" cy="2647950"/>
            <wp:effectExtent l="19050" t="0" r="0" b="0"/>
            <wp:docPr id="17" name="Picture 5" descr="C:\Users\indocosmo\Pictures\screen shots\add employ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indocosmo\Pictures\screen shots\add employee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351D" w:rsidRDefault="00880B34" w:rsidP="006357D6">
      <w:pPr>
        <w:pStyle w:val="ListParagraph"/>
        <w:numPr>
          <w:ilvl w:val="0"/>
          <w:numId w:val="6"/>
        </w:numPr>
      </w:pPr>
      <w:r>
        <w:lastRenderedPageBreak/>
        <w:t>Admin Privilage</w:t>
      </w:r>
      <w:r>
        <w:tab/>
        <w:t>:</w:t>
      </w:r>
      <w:r>
        <w:tab/>
        <w:t>By checking this checkbox corresponding employee will be an administrator of the system</w:t>
      </w:r>
    </w:p>
    <w:p w:rsidR="000C22A9" w:rsidRDefault="00880B34" w:rsidP="006357D6">
      <w:pPr>
        <w:pStyle w:val="ListParagraph"/>
        <w:numPr>
          <w:ilvl w:val="0"/>
          <w:numId w:val="6"/>
        </w:numPr>
      </w:pPr>
      <w:r>
        <w:t>Submit</w:t>
      </w:r>
      <w:r>
        <w:tab/>
      </w:r>
      <w:r>
        <w:tab/>
        <w:t>:</w:t>
      </w:r>
      <w:r>
        <w:tab/>
        <w:t>By click on the submit button employee details will be saved and redirected to the employee view page(1.1</w:t>
      </w:r>
      <w:r w:rsidR="00257183">
        <w:t>.1</w:t>
      </w:r>
      <w:r>
        <w:t>).</w:t>
      </w:r>
    </w:p>
    <w:p w:rsidR="00362711" w:rsidRPr="00362711" w:rsidRDefault="00880B34" w:rsidP="006357D6">
      <w:pPr>
        <w:pStyle w:val="ListParagraph"/>
        <w:numPr>
          <w:ilvl w:val="0"/>
          <w:numId w:val="6"/>
        </w:numPr>
      </w:pPr>
      <w:r>
        <w:t>Cancel</w:t>
      </w:r>
      <w:r>
        <w:tab/>
      </w:r>
      <w:r>
        <w:tab/>
        <w:t>:</w:t>
      </w:r>
      <w:r>
        <w:tab/>
        <w:t>By click on the cancel button page will be redirected to the employee view page(1.1</w:t>
      </w:r>
      <w:r w:rsidR="00257183">
        <w:t>.1</w:t>
      </w:r>
      <w:r>
        <w:t>).</w:t>
      </w:r>
      <w:bookmarkStart w:id="5" w:name="_Toc21100113"/>
      <w:r w:rsidR="000C22A9" w:rsidRPr="00C046FE">
        <w:rPr>
          <w:noProof/>
        </w:rPr>
        <w:t xml:space="preserve"> </w:t>
      </w:r>
      <w:bookmarkEnd w:id="5"/>
    </w:p>
    <w:p w:rsidR="00362711" w:rsidRDefault="00257183" w:rsidP="00257183">
      <w:pPr>
        <w:pStyle w:val="Heading3"/>
      </w:pPr>
      <w:bookmarkStart w:id="6" w:name="_Toc52268894"/>
      <w:r>
        <w:t>Edit/View Employee</w:t>
      </w:r>
      <w:bookmarkEnd w:id="6"/>
    </w:p>
    <w:p w:rsidR="00257183" w:rsidRDefault="00257183" w:rsidP="00257183">
      <w:r>
        <w:t>Employee details view and edit will be done in this page. This page contains employee project details and approvers other than employee details.</w:t>
      </w:r>
    </w:p>
    <w:p w:rsidR="00D76F1C" w:rsidRDefault="00257183" w:rsidP="00257183">
      <w:r>
        <w:rPr>
          <w:noProof/>
        </w:rPr>
        <w:drawing>
          <wp:inline distT="0" distB="0" distL="0" distR="0">
            <wp:extent cx="5934075" cy="2619375"/>
            <wp:effectExtent l="19050" t="0" r="9525" b="0"/>
            <wp:docPr id="18" name="Picture 6" descr="C:\Users\indocosmo\Pictures\screen shots\edit employ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indocosmo\Pictures\screen shots\edit employee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19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7183" w:rsidRDefault="00257183" w:rsidP="006357D6">
      <w:pPr>
        <w:pStyle w:val="ListParagraph"/>
        <w:numPr>
          <w:ilvl w:val="0"/>
          <w:numId w:val="7"/>
        </w:numPr>
      </w:pPr>
      <w:r>
        <w:t>Project</w:t>
      </w:r>
      <w:r>
        <w:tab/>
      </w:r>
      <w:r>
        <w:tab/>
        <w:t>:</w:t>
      </w:r>
      <w:r>
        <w:tab/>
        <w:t>On click in this link page will be redirected to the employee projects page.</w:t>
      </w:r>
    </w:p>
    <w:p w:rsidR="00257183" w:rsidRDefault="00257183" w:rsidP="006357D6">
      <w:pPr>
        <w:pStyle w:val="ListParagraph"/>
        <w:numPr>
          <w:ilvl w:val="0"/>
          <w:numId w:val="7"/>
        </w:numPr>
      </w:pPr>
      <w:r>
        <w:t>Documents</w:t>
      </w:r>
      <w:r>
        <w:tab/>
        <w:t>:</w:t>
      </w:r>
      <w:r>
        <w:tab/>
        <w:t>Choose files to upload the documents.</w:t>
      </w:r>
    </w:p>
    <w:p w:rsidR="00257183" w:rsidRDefault="00257183" w:rsidP="006357D6">
      <w:pPr>
        <w:pStyle w:val="ListParagraph"/>
        <w:numPr>
          <w:ilvl w:val="0"/>
          <w:numId w:val="7"/>
        </w:numPr>
      </w:pPr>
      <w:r>
        <w:t>Admin Privilage</w:t>
      </w:r>
      <w:r>
        <w:tab/>
        <w:t>:</w:t>
      </w:r>
      <w:r>
        <w:tab/>
        <w:t>admin privilage can be added.</w:t>
      </w:r>
    </w:p>
    <w:p w:rsidR="00257183" w:rsidRDefault="00257183" w:rsidP="006357D6">
      <w:pPr>
        <w:pStyle w:val="ListParagraph"/>
        <w:numPr>
          <w:ilvl w:val="0"/>
          <w:numId w:val="7"/>
        </w:numPr>
      </w:pPr>
      <w:r>
        <w:t>Update</w:t>
      </w:r>
      <w:r>
        <w:tab/>
      </w:r>
      <w:r>
        <w:tab/>
        <w:t>:</w:t>
      </w:r>
      <w:r>
        <w:tab/>
        <w:t>On click details edited will be updated and redirected to employee view page(1.1.1).</w:t>
      </w:r>
    </w:p>
    <w:p w:rsidR="00257183" w:rsidRDefault="00257183" w:rsidP="006357D6">
      <w:pPr>
        <w:pStyle w:val="ListParagraph"/>
        <w:numPr>
          <w:ilvl w:val="0"/>
          <w:numId w:val="7"/>
        </w:numPr>
      </w:pPr>
      <w:r>
        <w:t>Cancel</w:t>
      </w:r>
      <w:r>
        <w:tab/>
      </w:r>
      <w:r>
        <w:tab/>
        <w:t>:</w:t>
      </w:r>
      <w:r>
        <w:tab/>
        <w:t>On click, edited details will be disacarded and redirected to employee view page(1.1.1).</w:t>
      </w:r>
    </w:p>
    <w:p w:rsidR="00257183" w:rsidRDefault="00257183" w:rsidP="006357D6">
      <w:pPr>
        <w:pStyle w:val="ListParagraph"/>
        <w:numPr>
          <w:ilvl w:val="0"/>
          <w:numId w:val="7"/>
        </w:numPr>
      </w:pPr>
      <w:r>
        <w:t>Add Approver</w:t>
      </w:r>
      <w:r>
        <w:tab/>
        <w:t>:</w:t>
      </w:r>
      <w:r>
        <w:tab/>
        <w:t>On click, redirected to add approver page and leave approvers for correspondant employee will be added in this page.</w:t>
      </w:r>
    </w:p>
    <w:p w:rsidR="00257183" w:rsidRDefault="00257183" w:rsidP="006357D6">
      <w:pPr>
        <w:pStyle w:val="ListParagraph"/>
        <w:numPr>
          <w:ilvl w:val="0"/>
          <w:numId w:val="7"/>
        </w:numPr>
      </w:pPr>
      <w:r>
        <w:t>Edit</w:t>
      </w:r>
      <w:r>
        <w:tab/>
      </w:r>
      <w:r>
        <w:tab/>
        <w:t>:</w:t>
      </w:r>
      <w:r>
        <w:tab/>
        <w:t>On click, page will be redirected to edit approver page.</w:t>
      </w:r>
    </w:p>
    <w:p w:rsidR="00257183" w:rsidRDefault="00257183" w:rsidP="006357D6">
      <w:pPr>
        <w:pStyle w:val="ListParagraph"/>
        <w:numPr>
          <w:ilvl w:val="0"/>
          <w:numId w:val="7"/>
        </w:numPr>
      </w:pPr>
      <w:r>
        <w:t>Delete</w:t>
      </w:r>
      <w:r>
        <w:tab/>
      </w:r>
      <w:r>
        <w:tab/>
        <w:t>:</w:t>
      </w:r>
      <w:r>
        <w:tab/>
        <w:t xml:space="preserve">Approver of the </w:t>
      </w:r>
      <w:r w:rsidR="000F666D">
        <w:t>employee will be deleted.</w:t>
      </w:r>
    </w:p>
    <w:p w:rsidR="00C7513D" w:rsidRDefault="00C7513D" w:rsidP="00C7513D">
      <w:pPr>
        <w:pStyle w:val="Heading4"/>
        <w:rPr>
          <w:i w:val="0"/>
        </w:rPr>
      </w:pPr>
      <w:r w:rsidRPr="00C7513D">
        <w:rPr>
          <w:i w:val="0"/>
        </w:rPr>
        <w:t>View Project</w:t>
      </w:r>
    </w:p>
    <w:p w:rsidR="00C7513D" w:rsidRDefault="00C7513D" w:rsidP="00C7513D">
      <w:pPr>
        <w:ind w:left="576"/>
      </w:pPr>
      <w:r>
        <w:t>Projects for employees will be added,edited and deleted in this section.</w:t>
      </w:r>
    </w:p>
    <w:p w:rsidR="00C7513D" w:rsidRDefault="00590D9F" w:rsidP="00C7513D">
      <w:pPr>
        <w:ind w:left="576"/>
      </w:pPr>
      <w:r>
        <w:rPr>
          <w:noProof/>
        </w:rPr>
        <w:lastRenderedPageBreak/>
        <w:drawing>
          <wp:inline distT="0" distB="0" distL="0" distR="0">
            <wp:extent cx="5934075" cy="2105025"/>
            <wp:effectExtent l="19050" t="0" r="9525" b="0"/>
            <wp:docPr id="29" name="Picture 8" descr="C:\Users\indocosmo\Pictures\screen shots\view proje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indocosmo\Pictures\screen shots\view project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105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0D9F" w:rsidRDefault="00590D9F" w:rsidP="006357D6">
      <w:pPr>
        <w:pStyle w:val="ListParagraph"/>
        <w:numPr>
          <w:ilvl w:val="0"/>
          <w:numId w:val="8"/>
        </w:numPr>
      </w:pPr>
      <w:r>
        <w:t>Add Project</w:t>
      </w:r>
      <w:r>
        <w:tab/>
        <w:t>:</w:t>
      </w:r>
      <w:r>
        <w:tab/>
        <w:t>On click, the page will be redirected to create project.</w:t>
      </w:r>
    </w:p>
    <w:p w:rsidR="00590D9F" w:rsidRDefault="00590D9F" w:rsidP="006357D6">
      <w:pPr>
        <w:pStyle w:val="ListParagraph"/>
        <w:numPr>
          <w:ilvl w:val="0"/>
          <w:numId w:val="8"/>
        </w:numPr>
      </w:pPr>
      <w:r>
        <w:t>Edit</w:t>
      </w:r>
      <w:r>
        <w:tab/>
      </w:r>
      <w:r>
        <w:tab/>
        <w:t>:</w:t>
      </w:r>
      <w:r>
        <w:tab/>
        <w:t>On click, the page will be redirected to edit the project.</w:t>
      </w:r>
    </w:p>
    <w:p w:rsidR="00590D9F" w:rsidRDefault="00590D9F" w:rsidP="006357D6">
      <w:pPr>
        <w:pStyle w:val="ListParagraph"/>
        <w:numPr>
          <w:ilvl w:val="0"/>
          <w:numId w:val="8"/>
        </w:numPr>
      </w:pPr>
      <w:r>
        <w:t>Delete</w:t>
      </w:r>
      <w:r>
        <w:tab/>
      </w:r>
      <w:r>
        <w:tab/>
        <w:t>:</w:t>
      </w:r>
      <w:r>
        <w:tab/>
        <w:t>Delete the project.</w:t>
      </w:r>
    </w:p>
    <w:p w:rsidR="003D1589" w:rsidRDefault="003D1589" w:rsidP="003D1589">
      <w:pPr>
        <w:pStyle w:val="Heading5"/>
        <w:rPr>
          <w:b/>
        </w:rPr>
      </w:pPr>
      <w:r>
        <w:rPr>
          <w:b/>
        </w:rPr>
        <w:t>Add Project</w:t>
      </w:r>
    </w:p>
    <w:p w:rsidR="003D1589" w:rsidRDefault="003D1589" w:rsidP="003D1589">
      <w:r>
        <w:t>Project will be created in this page</w:t>
      </w:r>
    </w:p>
    <w:p w:rsidR="003D1589" w:rsidRDefault="003D1589" w:rsidP="003D1589">
      <w:r>
        <w:rPr>
          <w:noProof/>
        </w:rPr>
        <w:drawing>
          <wp:inline distT="0" distB="0" distL="0" distR="0">
            <wp:extent cx="5934075" cy="1990725"/>
            <wp:effectExtent l="19050" t="0" r="9525" b="0"/>
            <wp:docPr id="33" name="Picture 9" descr="C:\Users\indocosmo\Pictures\screen shots\add proje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indocosmo\Pictures\screen shots\add project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990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1589" w:rsidRDefault="003D1589" w:rsidP="006357D6">
      <w:pPr>
        <w:pStyle w:val="ListParagraph"/>
        <w:numPr>
          <w:ilvl w:val="0"/>
          <w:numId w:val="9"/>
        </w:numPr>
      </w:pPr>
      <w:r>
        <w:t>Submit</w:t>
      </w:r>
      <w:r>
        <w:tab/>
      </w:r>
      <w:r>
        <w:tab/>
        <w:t>:</w:t>
      </w:r>
      <w:r>
        <w:tab/>
        <w:t>Project details for correspond employee will be created and redirected to view project page(1.1.3.1).</w:t>
      </w:r>
    </w:p>
    <w:p w:rsidR="003D1589" w:rsidRDefault="003D1589" w:rsidP="006357D6">
      <w:pPr>
        <w:pStyle w:val="ListParagraph"/>
        <w:numPr>
          <w:ilvl w:val="0"/>
          <w:numId w:val="9"/>
        </w:numPr>
      </w:pPr>
      <w:r>
        <w:t>Cancel</w:t>
      </w:r>
      <w:r>
        <w:tab/>
      </w:r>
      <w:r>
        <w:tab/>
        <w:t>:</w:t>
      </w:r>
      <w:r>
        <w:tab/>
        <w:t>Project details entered will be discarded and redirected to view project page(1.1.3.1).</w:t>
      </w:r>
    </w:p>
    <w:p w:rsidR="003D1589" w:rsidRDefault="005836B5" w:rsidP="005836B5">
      <w:pPr>
        <w:pStyle w:val="Heading5"/>
        <w:rPr>
          <w:b/>
        </w:rPr>
      </w:pPr>
      <w:r>
        <w:rPr>
          <w:b/>
        </w:rPr>
        <w:t>Edit Porject</w:t>
      </w:r>
    </w:p>
    <w:p w:rsidR="00CD6652" w:rsidRPr="00CD6652" w:rsidRDefault="00CD6652" w:rsidP="00CD6652">
      <w:r>
        <w:t>Project details will be edited in this page.</w:t>
      </w:r>
    </w:p>
    <w:p w:rsidR="005836B5" w:rsidRDefault="00CD6652" w:rsidP="005836B5">
      <w:r>
        <w:rPr>
          <w:noProof/>
        </w:rPr>
        <w:lastRenderedPageBreak/>
        <w:drawing>
          <wp:inline distT="0" distB="0" distL="0" distR="0">
            <wp:extent cx="5934075" cy="2038350"/>
            <wp:effectExtent l="19050" t="0" r="9525" b="0"/>
            <wp:docPr id="34" name="Picture 10" descr="C:\Users\indocosmo\Pictures\screen shots\edit proje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indocosmo\Pictures\screen shots\edit project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38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2885" w:rsidRDefault="00D82885" w:rsidP="006357D6">
      <w:pPr>
        <w:pStyle w:val="ListParagraph"/>
        <w:numPr>
          <w:ilvl w:val="0"/>
          <w:numId w:val="10"/>
        </w:numPr>
      </w:pPr>
      <w:r>
        <w:t>Submit</w:t>
      </w:r>
      <w:r>
        <w:tab/>
      </w:r>
      <w:r>
        <w:tab/>
        <w:t>:</w:t>
      </w:r>
      <w:r>
        <w:tab/>
        <w:t>On submit, the edited details will be submited and redirected to the project view page(1.1.3.1).</w:t>
      </w:r>
    </w:p>
    <w:p w:rsidR="00D82885" w:rsidRDefault="00D82885" w:rsidP="006357D6">
      <w:pPr>
        <w:pStyle w:val="ListParagraph"/>
        <w:numPr>
          <w:ilvl w:val="0"/>
          <w:numId w:val="10"/>
        </w:numPr>
      </w:pPr>
      <w:r>
        <w:t>Cancel</w:t>
      </w:r>
      <w:r>
        <w:tab/>
      </w:r>
      <w:r>
        <w:tab/>
        <w:t>:</w:t>
      </w:r>
      <w:r>
        <w:tab/>
        <w:t>On submit, the edited details will be discarded and redirected to the project view page(1.1.3.1).</w:t>
      </w:r>
    </w:p>
    <w:p w:rsidR="006D6B39" w:rsidRDefault="006D6B39" w:rsidP="006D6B39">
      <w:pPr>
        <w:pStyle w:val="Heading4"/>
        <w:rPr>
          <w:i w:val="0"/>
        </w:rPr>
      </w:pPr>
      <w:r>
        <w:rPr>
          <w:i w:val="0"/>
        </w:rPr>
        <w:t>Add Approver</w:t>
      </w:r>
    </w:p>
    <w:p w:rsidR="006D6B39" w:rsidRDefault="00125D6A" w:rsidP="006D6B39">
      <w:r>
        <w:t>Approver for the employee will be created in this page.</w:t>
      </w:r>
    </w:p>
    <w:p w:rsidR="00125D6A" w:rsidRDefault="00125D6A" w:rsidP="006D6B39">
      <w:r>
        <w:rPr>
          <w:noProof/>
        </w:rPr>
        <w:drawing>
          <wp:inline distT="0" distB="0" distL="0" distR="0">
            <wp:extent cx="5934075" cy="2085975"/>
            <wp:effectExtent l="19050" t="0" r="9525" b="0"/>
            <wp:docPr id="35" name="Picture 11" descr="C:\Users\indocosmo\Pictures\screen shots\add approv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indocosmo\Pictures\screen shots\add approver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85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5D6A" w:rsidRDefault="00125D6A" w:rsidP="006357D6">
      <w:pPr>
        <w:pStyle w:val="ListParagraph"/>
        <w:numPr>
          <w:ilvl w:val="0"/>
          <w:numId w:val="11"/>
        </w:numPr>
      </w:pPr>
      <w:r>
        <w:t>Submit</w:t>
      </w:r>
      <w:r>
        <w:tab/>
      </w:r>
      <w:r>
        <w:tab/>
        <w:t>:</w:t>
      </w:r>
      <w:r>
        <w:tab/>
        <w:t xml:space="preserve">On submit, the </w:t>
      </w:r>
      <w:r w:rsidR="008141D5">
        <w:t>approver for correspond employee will be created</w:t>
      </w:r>
      <w:r>
        <w:t xml:space="preserve"> an</w:t>
      </w:r>
      <w:r w:rsidR="00943086">
        <w:t>d redirected to the edit employee</w:t>
      </w:r>
      <w:r w:rsidR="006D4ECA">
        <w:t xml:space="preserve"> page(1.1.3</w:t>
      </w:r>
      <w:r>
        <w:t>).</w:t>
      </w:r>
    </w:p>
    <w:p w:rsidR="006D4ECA" w:rsidRDefault="006D4ECA" w:rsidP="006357D6">
      <w:pPr>
        <w:pStyle w:val="ListParagraph"/>
        <w:numPr>
          <w:ilvl w:val="0"/>
          <w:numId w:val="11"/>
        </w:numPr>
      </w:pPr>
      <w:r>
        <w:t>Cancel</w:t>
      </w:r>
      <w:r>
        <w:tab/>
      </w:r>
      <w:r>
        <w:tab/>
        <w:t>:</w:t>
      </w:r>
      <w:r>
        <w:tab/>
        <w:t xml:space="preserve">On </w:t>
      </w:r>
      <w:r w:rsidR="008141D5">
        <w:t>click</w:t>
      </w:r>
      <w:r>
        <w:t>, the e</w:t>
      </w:r>
      <w:r w:rsidR="008141D5">
        <w:t>ntered</w:t>
      </w:r>
      <w:r>
        <w:t xml:space="preserve"> details will be discarded and redirected to the project view page(1.1.3).</w:t>
      </w:r>
    </w:p>
    <w:p w:rsidR="008141D5" w:rsidRDefault="008141D5" w:rsidP="008141D5">
      <w:pPr>
        <w:pStyle w:val="Heading4"/>
        <w:rPr>
          <w:i w:val="0"/>
        </w:rPr>
      </w:pPr>
      <w:r>
        <w:rPr>
          <w:i w:val="0"/>
        </w:rPr>
        <w:t>Edit Approver</w:t>
      </w:r>
    </w:p>
    <w:p w:rsidR="008141D5" w:rsidRDefault="008141D5" w:rsidP="008141D5">
      <w:r>
        <w:t>Approver details will be edited in this page.</w:t>
      </w:r>
    </w:p>
    <w:p w:rsidR="008141D5" w:rsidRDefault="008141D5" w:rsidP="008141D5">
      <w:r>
        <w:rPr>
          <w:noProof/>
        </w:rPr>
        <w:lastRenderedPageBreak/>
        <w:drawing>
          <wp:inline distT="0" distB="0" distL="0" distR="0">
            <wp:extent cx="5934075" cy="2095500"/>
            <wp:effectExtent l="19050" t="0" r="9525" b="0"/>
            <wp:docPr id="36" name="Picture 12" descr="C:\Users\indocosmo\Pictures\screen shots\edit approv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indocosmo\Pictures\screen shots\edit approver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41D5" w:rsidRDefault="008141D5" w:rsidP="006357D6">
      <w:pPr>
        <w:pStyle w:val="ListParagraph"/>
        <w:numPr>
          <w:ilvl w:val="0"/>
          <w:numId w:val="12"/>
        </w:numPr>
      </w:pPr>
      <w:r>
        <w:t>Submit</w:t>
      </w:r>
      <w:r>
        <w:tab/>
      </w:r>
      <w:r>
        <w:tab/>
        <w:t>:</w:t>
      </w:r>
      <w:r>
        <w:tab/>
        <w:t>On submit, the edited details will be submited and redirected to the edit employee page(1.1.3).</w:t>
      </w:r>
    </w:p>
    <w:p w:rsidR="00563F31" w:rsidRPr="008141D5" w:rsidRDefault="008141D5" w:rsidP="006357D6">
      <w:pPr>
        <w:pStyle w:val="ListParagraph"/>
        <w:numPr>
          <w:ilvl w:val="0"/>
          <w:numId w:val="12"/>
        </w:numPr>
      </w:pPr>
      <w:r>
        <w:t>Cancel</w:t>
      </w:r>
      <w:r>
        <w:tab/>
      </w:r>
      <w:r>
        <w:tab/>
        <w:t>:</w:t>
      </w:r>
      <w:r>
        <w:tab/>
        <w:t>On submit, the edited details will be discarded and redirected to the project view page(1.1.3).</w:t>
      </w:r>
    </w:p>
    <w:p w:rsidR="003B04AE" w:rsidRDefault="00575F9A" w:rsidP="008F2CC3">
      <w:pPr>
        <w:pStyle w:val="Heading2"/>
      </w:pPr>
      <w:bookmarkStart w:id="7" w:name="_Toc52268895"/>
      <w:r>
        <w:t>lookup table</w:t>
      </w:r>
      <w:bookmarkEnd w:id="7"/>
    </w:p>
    <w:p w:rsidR="00575F9A" w:rsidRPr="00575F9A" w:rsidRDefault="00575F9A" w:rsidP="00575F9A">
      <w:r>
        <w:t>This section allows administrator to create,edit,view and delete the options that can be used in different forms or sections.</w:t>
      </w:r>
    </w:p>
    <w:p w:rsidR="00CD1CEB" w:rsidRDefault="00575F9A" w:rsidP="00575F9A">
      <w:pPr>
        <w:pStyle w:val="Heading3"/>
      </w:pPr>
      <w:bookmarkStart w:id="8" w:name="_Toc52268896"/>
      <w:r>
        <w:t>Designation</w:t>
      </w:r>
      <w:bookmarkEnd w:id="8"/>
    </w:p>
    <w:p w:rsidR="00575F9A" w:rsidRDefault="00575F9A" w:rsidP="00575F9A">
      <w:r>
        <w:t>Designation page allows administrator to create,edit,view and delete designations for employee forms</w:t>
      </w:r>
    </w:p>
    <w:p w:rsidR="00575F9A" w:rsidRDefault="00575F9A" w:rsidP="00575F9A">
      <w:pPr>
        <w:pStyle w:val="Heading4"/>
        <w:rPr>
          <w:i w:val="0"/>
        </w:rPr>
      </w:pPr>
      <w:r>
        <w:rPr>
          <w:i w:val="0"/>
        </w:rPr>
        <w:t>View Designation</w:t>
      </w:r>
    </w:p>
    <w:p w:rsidR="00575F9A" w:rsidRDefault="00575F9A" w:rsidP="00575F9A">
      <w:r>
        <w:t>This page shows the list of designations created</w:t>
      </w:r>
    </w:p>
    <w:p w:rsidR="00575F9A" w:rsidRDefault="00627CD9" w:rsidP="00575F9A">
      <w:r>
        <w:rPr>
          <w:noProof/>
        </w:rPr>
        <w:drawing>
          <wp:inline distT="0" distB="0" distL="0" distR="0">
            <wp:extent cx="5934075" cy="2676525"/>
            <wp:effectExtent l="19050" t="0" r="9525" b="0"/>
            <wp:docPr id="38" name="Picture 14" descr="C:\Users\indocosmo\Pictures\screen shots\view design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indocosmo\Pictures\screen shots\view designation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76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7CD9" w:rsidRDefault="00627CD9" w:rsidP="006357D6">
      <w:pPr>
        <w:pStyle w:val="ListParagraph"/>
        <w:numPr>
          <w:ilvl w:val="0"/>
          <w:numId w:val="13"/>
        </w:numPr>
      </w:pPr>
      <w:r>
        <w:lastRenderedPageBreak/>
        <w:t>Add Designation</w:t>
      </w:r>
      <w:r>
        <w:tab/>
        <w:t>:</w:t>
      </w:r>
      <w:r>
        <w:tab/>
        <w:t>Page will be redirected to creation page of designation.</w:t>
      </w:r>
    </w:p>
    <w:p w:rsidR="00627CD9" w:rsidRDefault="00627CD9" w:rsidP="006357D6">
      <w:pPr>
        <w:pStyle w:val="ListParagraph"/>
        <w:numPr>
          <w:ilvl w:val="0"/>
          <w:numId w:val="13"/>
        </w:numPr>
      </w:pPr>
      <w:r>
        <w:t>Edit</w:t>
      </w:r>
      <w:r>
        <w:tab/>
      </w:r>
      <w:r>
        <w:tab/>
      </w:r>
      <w:r>
        <w:tab/>
        <w:t>:</w:t>
      </w:r>
      <w:r>
        <w:tab/>
        <w:t>Page will be redirected to edit page of designation.</w:t>
      </w:r>
    </w:p>
    <w:p w:rsidR="00627CD9" w:rsidRDefault="00627CD9" w:rsidP="006357D6">
      <w:pPr>
        <w:pStyle w:val="ListParagraph"/>
        <w:numPr>
          <w:ilvl w:val="0"/>
          <w:numId w:val="13"/>
        </w:numPr>
      </w:pPr>
      <w:r>
        <w:t>Delete</w:t>
      </w:r>
      <w:r>
        <w:tab/>
      </w:r>
      <w:r>
        <w:tab/>
      </w:r>
      <w:r>
        <w:tab/>
        <w:t>:</w:t>
      </w:r>
      <w:r>
        <w:tab/>
        <w:t>Designation will be deleted.</w:t>
      </w:r>
    </w:p>
    <w:p w:rsidR="00627CD9" w:rsidRDefault="00627CD9" w:rsidP="00627CD9">
      <w:pPr>
        <w:pStyle w:val="Heading4"/>
        <w:rPr>
          <w:i w:val="0"/>
        </w:rPr>
      </w:pPr>
      <w:r>
        <w:rPr>
          <w:i w:val="0"/>
        </w:rPr>
        <w:t>Add Designation</w:t>
      </w:r>
    </w:p>
    <w:p w:rsidR="00627CD9" w:rsidRDefault="00627CD9" w:rsidP="00627CD9">
      <w:r>
        <w:t>Designation will be created in this page.</w:t>
      </w:r>
    </w:p>
    <w:p w:rsidR="00627CD9" w:rsidRDefault="001D0D80" w:rsidP="00627CD9">
      <w:r>
        <w:rPr>
          <w:noProof/>
        </w:rPr>
        <w:drawing>
          <wp:inline distT="0" distB="0" distL="0" distR="0">
            <wp:extent cx="5934075" cy="2057400"/>
            <wp:effectExtent l="19050" t="0" r="9525" b="0"/>
            <wp:docPr id="39" name="Picture 15" descr="C:\Users\indocosmo\Pictures\screen shots\add design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indocosmo\Pictures\screen shots\add designation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57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0D80" w:rsidRDefault="001D0D80" w:rsidP="006357D6">
      <w:pPr>
        <w:pStyle w:val="ListParagraph"/>
        <w:numPr>
          <w:ilvl w:val="0"/>
          <w:numId w:val="14"/>
        </w:numPr>
      </w:pPr>
      <w:r>
        <w:t>Submit</w:t>
      </w:r>
      <w:r>
        <w:tab/>
      </w:r>
      <w:r>
        <w:tab/>
        <w:t>:</w:t>
      </w:r>
      <w:r>
        <w:tab/>
        <w:t>On submit, new designation will be created and page will be redirected to view designation page(1.2.1.1).</w:t>
      </w:r>
    </w:p>
    <w:p w:rsidR="00846A00" w:rsidRDefault="00846A00" w:rsidP="006357D6">
      <w:pPr>
        <w:pStyle w:val="ListParagraph"/>
        <w:numPr>
          <w:ilvl w:val="0"/>
          <w:numId w:val="14"/>
        </w:numPr>
      </w:pPr>
      <w:r>
        <w:t>Reset</w:t>
      </w:r>
      <w:r>
        <w:tab/>
      </w:r>
      <w:r>
        <w:tab/>
        <w:t>:</w:t>
      </w:r>
      <w:r>
        <w:tab/>
        <w:t>On reset, details entered will be reseted.</w:t>
      </w:r>
    </w:p>
    <w:p w:rsidR="001D0D80" w:rsidRPr="00627CD9" w:rsidRDefault="001D0D80" w:rsidP="006357D6">
      <w:pPr>
        <w:pStyle w:val="ListParagraph"/>
        <w:numPr>
          <w:ilvl w:val="0"/>
          <w:numId w:val="14"/>
        </w:numPr>
      </w:pPr>
      <w:r>
        <w:t>Cancel</w:t>
      </w:r>
      <w:r>
        <w:tab/>
      </w:r>
      <w:r>
        <w:tab/>
        <w:t>:</w:t>
      </w:r>
      <w:r>
        <w:tab/>
        <w:t>On cancel, creation of designation will be discarded and redirecetd to view designation page(1.2.1.1).</w:t>
      </w:r>
    </w:p>
    <w:p w:rsidR="00627CD9" w:rsidRDefault="004462CB" w:rsidP="004462CB">
      <w:pPr>
        <w:pStyle w:val="Heading4"/>
        <w:rPr>
          <w:i w:val="0"/>
        </w:rPr>
      </w:pPr>
      <w:r>
        <w:rPr>
          <w:i w:val="0"/>
        </w:rPr>
        <w:t>Edit Designation</w:t>
      </w:r>
    </w:p>
    <w:p w:rsidR="004462CB" w:rsidRDefault="004462CB" w:rsidP="004462CB">
      <w:r>
        <w:t>Designation can be edited in this page.</w:t>
      </w:r>
    </w:p>
    <w:p w:rsidR="004462CB" w:rsidRDefault="004462CB" w:rsidP="004462CB">
      <w:r>
        <w:rPr>
          <w:noProof/>
        </w:rPr>
        <w:drawing>
          <wp:inline distT="0" distB="0" distL="0" distR="0">
            <wp:extent cx="5934075" cy="2228850"/>
            <wp:effectExtent l="19050" t="0" r="9525" b="0"/>
            <wp:docPr id="40" name="Picture 16" descr="C:\Users\indocosmo\Pictures\screen shots\edit design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indocosmo\Pictures\screen shots\edit designation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228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62CB" w:rsidRDefault="004462CB" w:rsidP="006357D6">
      <w:pPr>
        <w:pStyle w:val="ListParagraph"/>
        <w:numPr>
          <w:ilvl w:val="0"/>
          <w:numId w:val="15"/>
        </w:numPr>
      </w:pPr>
      <w:r>
        <w:t>Submit</w:t>
      </w:r>
      <w:r>
        <w:tab/>
      </w:r>
      <w:r>
        <w:tab/>
        <w:t>:</w:t>
      </w:r>
      <w:r>
        <w:tab/>
        <w:t>On submit, designation will be edited and page will be redirected to view designation page(1.2.1.1).</w:t>
      </w:r>
    </w:p>
    <w:p w:rsidR="004462CB" w:rsidRDefault="004462CB" w:rsidP="006357D6">
      <w:pPr>
        <w:pStyle w:val="ListParagraph"/>
        <w:numPr>
          <w:ilvl w:val="0"/>
          <w:numId w:val="15"/>
        </w:numPr>
      </w:pPr>
      <w:r>
        <w:lastRenderedPageBreak/>
        <w:t>Reset</w:t>
      </w:r>
      <w:r>
        <w:tab/>
      </w:r>
      <w:r>
        <w:tab/>
        <w:t>:</w:t>
      </w:r>
      <w:r>
        <w:tab/>
        <w:t>On reset, details entered will be reseted.</w:t>
      </w:r>
    </w:p>
    <w:p w:rsidR="004462CB" w:rsidRDefault="004462CB" w:rsidP="006357D6">
      <w:pPr>
        <w:pStyle w:val="ListParagraph"/>
        <w:numPr>
          <w:ilvl w:val="0"/>
          <w:numId w:val="15"/>
        </w:numPr>
      </w:pPr>
      <w:r>
        <w:t>Cancel</w:t>
      </w:r>
      <w:r>
        <w:tab/>
      </w:r>
      <w:r>
        <w:tab/>
        <w:t>:</w:t>
      </w:r>
      <w:r>
        <w:tab/>
        <w:t>On cancel, editing of designation will be discarded and redirecetd to view designation page(1.2.1.1).</w:t>
      </w:r>
    </w:p>
    <w:p w:rsidR="00612A70" w:rsidRDefault="00612A70" w:rsidP="00612A70">
      <w:pPr>
        <w:pStyle w:val="Heading3"/>
      </w:pPr>
      <w:bookmarkStart w:id="9" w:name="_Toc52268897"/>
      <w:r>
        <w:t>Location</w:t>
      </w:r>
      <w:bookmarkEnd w:id="9"/>
    </w:p>
    <w:p w:rsidR="00612A70" w:rsidRDefault="00612A70" w:rsidP="00612A70">
      <w:r>
        <w:t>Location page allows administrator to create,edit,view and delete locations for employee forms</w:t>
      </w:r>
    </w:p>
    <w:p w:rsidR="00612A70" w:rsidRDefault="00AD5E6D" w:rsidP="00AD5E6D">
      <w:pPr>
        <w:pStyle w:val="Heading4"/>
        <w:rPr>
          <w:i w:val="0"/>
        </w:rPr>
      </w:pPr>
      <w:r>
        <w:rPr>
          <w:i w:val="0"/>
        </w:rPr>
        <w:t>View Location</w:t>
      </w:r>
    </w:p>
    <w:p w:rsidR="00AD5E6D" w:rsidRDefault="00B24E1F" w:rsidP="00AD5E6D">
      <w:r>
        <w:t>This page shows the list of locations created</w:t>
      </w:r>
    </w:p>
    <w:p w:rsidR="00C122C3" w:rsidRDefault="00C122C3" w:rsidP="00AD5E6D">
      <w:r>
        <w:rPr>
          <w:noProof/>
        </w:rPr>
        <w:drawing>
          <wp:inline distT="0" distB="0" distL="0" distR="0">
            <wp:extent cx="5934075" cy="2162175"/>
            <wp:effectExtent l="19050" t="0" r="9525" b="0"/>
            <wp:docPr id="41" name="Picture 17" descr="C:\Users\indocosmo\Pictures\screen shots\view loca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indocosmo\Pictures\screen shots\view locations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162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22C3" w:rsidRDefault="00C122C3" w:rsidP="006357D6">
      <w:pPr>
        <w:pStyle w:val="ListParagraph"/>
        <w:numPr>
          <w:ilvl w:val="0"/>
          <w:numId w:val="16"/>
        </w:numPr>
      </w:pPr>
      <w:r>
        <w:t>Add Location</w:t>
      </w:r>
      <w:r>
        <w:tab/>
        <w:t>:</w:t>
      </w:r>
      <w:r>
        <w:tab/>
        <w:t xml:space="preserve">Page will be redirected to creation page of </w:t>
      </w:r>
      <w:r w:rsidR="00E90A67">
        <w:t>location</w:t>
      </w:r>
      <w:r>
        <w:t>.</w:t>
      </w:r>
    </w:p>
    <w:p w:rsidR="00C122C3" w:rsidRDefault="00C122C3" w:rsidP="006357D6">
      <w:pPr>
        <w:pStyle w:val="ListParagraph"/>
        <w:numPr>
          <w:ilvl w:val="0"/>
          <w:numId w:val="16"/>
        </w:numPr>
      </w:pPr>
      <w:r>
        <w:t>Edit</w:t>
      </w:r>
      <w:r>
        <w:tab/>
      </w:r>
      <w:r>
        <w:tab/>
        <w:t>:</w:t>
      </w:r>
      <w:r>
        <w:tab/>
        <w:t xml:space="preserve">Page will be redirected to edit page of </w:t>
      </w:r>
      <w:r w:rsidR="00E90A67">
        <w:t>location</w:t>
      </w:r>
      <w:r>
        <w:t>.</w:t>
      </w:r>
    </w:p>
    <w:p w:rsidR="00C122C3" w:rsidRDefault="00C122C3" w:rsidP="006357D6">
      <w:pPr>
        <w:pStyle w:val="ListParagraph"/>
        <w:numPr>
          <w:ilvl w:val="0"/>
          <w:numId w:val="16"/>
        </w:numPr>
      </w:pPr>
      <w:r>
        <w:t>Delete</w:t>
      </w:r>
      <w:r>
        <w:tab/>
      </w:r>
      <w:r>
        <w:tab/>
        <w:t>:</w:t>
      </w:r>
      <w:r>
        <w:tab/>
      </w:r>
      <w:r w:rsidR="00E90A67">
        <w:t>Location</w:t>
      </w:r>
      <w:r>
        <w:t xml:space="preserve"> will be deleted.</w:t>
      </w:r>
    </w:p>
    <w:p w:rsidR="0044253B" w:rsidRDefault="0044253B" w:rsidP="0044253B">
      <w:pPr>
        <w:pStyle w:val="Heading4"/>
        <w:rPr>
          <w:i w:val="0"/>
        </w:rPr>
      </w:pPr>
      <w:r>
        <w:rPr>
          <w:i w:val="0"/>
        </w:rPr>
        <w:t>Add Location</w:t>
      </w:r>
    </w:p>
    <w:p w:rsidR="0044253B" w:rsidRDefault="0044253B" w:rsidP="0044253B">
      <w:r>
        <w:t>Designation will be created in this page.</w:t>
      </w:r>
    </w:p>
    <w:p w:rsidR="0044253B" w:rsidRDefault="004F4D67" w:rsidP="0044253B">
      <w:r>
        <w:rPr>
          <w:noProof/>
        </w:rPr>
        <w:drawing>
          <wp:inline distT="0" distB="0" distL="0" distR="0">
            <wp:extent cx="5934075" cy="2190750"/>
            <wp:effectExtent l="19050" t="0" r="9525" b="0"/>
            <wp:docPr id="42" name="Picture 18" descr="C:\Users\indocosmo\Pictures\screen shots\add loc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indocosmo\Pictures\screen shots\add location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190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1B40" w:rsidRDefault="00EB1B40" w:rsidP="006357D6">
      <w:pPr>
        <w:pStyle w:val="ListParagraph"/>
        <w:numPr>
          <w:ilvl w:val="0"/>
          <w:numId w:val="17"/>
        </w:numPr>
      </w:pPr>
      <w:r>
        <w:lastRenderedPageBreak/>
        <w:t>Submit</w:t>
      </w:r>
      <w:r>
        <w:tab/>
      </w:r>
      <w:r>
        <w:tab/>
        <w:t>:</w:t>
      </w:r>
      <w:r>
        <w:tab/>
        <w:t xml:space="preserve">On submit, new </w:t>
      </w:r>
      <w:r w:rsidR="00FB78F0">
        <w:t>location</w:t>
      </w:r>
      <w:r>
        <w:t xml:space="preserve"> will be created and page will be redirected to view designation page(1.2.2.1).</w:t>
      </w:r>
    </w:p>
    <w:p w:rsidR="00EB1B40" w:rsidRDefault="00EB1B40" w:rsidP="006357D6">
      <w:pPr>
        <w:pStyle w:val="ListParagraph"/>
        <w:numPr>
          <w:ilvl w:val="0"/>
          <w:numId w:val="17"/>
        </w:numPr>
      </w:pPr>
      <w:r>
        <w:t>Reset</w:t>
      </w:r>
      <w:r>
        <w:tab/>
      </w:r>
      <w:r>
        <w:tab/>
        <w:t>:</w:t>
      </w:r>
      <w:r>
        <w:tab/>
        <w:t>On reset, details entered will be reseted.</w:t>
      </w:r>
    </w:p>
    <w:p w:rsidR="004F4D67" w:rsidRDefault="00EB1B40" w:rsidP="006357D6">
      <w:pPr>
        <w:pStyle w:val="ListParagraph"/>
        <w:numPr>
          <w:ilvl w:val="0"/>
          <w:numId w:val="17"/>
        </w:numPr>
      </w:pPr>
      <w:r>
        <w:t>Cancel</w:t>
      </w:r>
      <w:r>
        <w:tab/>
      </w:r>
      <w:r>
        <w:tab/>
        <w:t>:</w:t>
      </w:r>
      <w:r>
        <w:tab/>
        <w:t xml:space="preserve">On cancel, creation of </w:t>
      </w:r>
      <w:r w:rsidR="00FB78F0">
        <w:t>location</w:t>
      </w:r>
      <w:r>
        <w:t xml:space="preserve"> will be discarded and redirecetd to view designation page(1.2.2.1).</w:t>
      </w:r>
    </w:p>
    <w:p w:rsidR="00F31433" w:rsidRDefault="00F31433" w:rsidP="00F31433">
      <w:pPr>
        <w:pStyle w:val="Heading4"/>
        <w:rPr>
          <w:i w:val="0"/>
        </w:rPr>
      </w:pPr>
      <w:r>
        <w:rPr>
          <w:i w:val="0"/>
        </w:rPr>
        <w:t>Edit Location</w:t>
      </w:r>
    </w:p>
    <w:p w:rsidR="00F31433" w:rsidRDefault="00F31433" w:rsidP="00F31433">
      <w:r>
        <w:t>Designation can be edited in this page.</w:t>
      </w:r>
    </w:p>
    <w:p w:rsidR="00F31433" w:rsidRDefault="00D2177E" w:rsidP="00F31433">
      <w:r>
        <w:rPr>
          <w:noProof/>
        </w:rPr>
        <w:drawing>
          <wp:inline distT="0" distB="0" distL="0" distR="0">
            <wp:extent cx="5943600" cy="2009775"/>
            <wp:effectExtent l="19050" t="0" r="0" b="0"/>
            <wp:docPr id="43" name="Picture 19" descr="C:\Users\indocosmo\Pictures\screen shots\edit loc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indocosmo\Pictures\screen shots\edit location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177E" w:rsidRDefault="00D2177E" w:rsidP="006357D6">
      <w:pPr>
        <w:pStyle w:val="ListParagraph"/>
        <w:numPr>
          <w:ilvl w:val="0"/>
          <w:numId w:val="18"/>
        </w:numPr>
      </w:pPr>
      <w:r>
        <w:t>Submit</w:t>
      </w:r>
      <w:r>
        <w:tab/>
      </w:r>
      <w:r>
        <w:tab/>
        <w:t>:</w:t>
      </w:r>
      <w:r>
        <w:tab/>
        <w:t>On submit, location will be edited and page will be redirected to view designation page(1.2.2.1).</w:t>
      </w:r>
    </w:p>
    <w:p w:rsidR="00D2177E" w:rsidRDefault="00D2177E" w:rsidP="006357D6">
      <w:pPr>
        <w:pStyle w:val="ListParagraph"/>
        <w:numPr>
          <w:ilvl w:val="0"/>
          <w:numId w:val="18"/>
        </w:numPr>
      </w:pPr>
      <w:r>
        <w:t>Reset</w:t>
      </w:r>
      <w:r>
        <w:tab/>
      </w:r>
      <w:r>
        <w:tab/>
        <w:t>:</w:t>
      </w:r>
      <w:r>
        <w:tab/>
        <w:t>On reset, details entered will be reseted.</w:t>
      </w:r>
    </w:p>
    <w:p w:rsidR="00D2177E" w:rsidRDefault="00D2177E" w:rsidP="006357D6">
      <w:pPr>
        <w:pStyle w:val="ListParagraph"/>
        <w:numPr>
          <w:ilvl w:val="0"/>
          <w:numId w:val="18"/>
        </w:numPr>
      </w:pPr>
      <w:r>
        <w:t>Cancel</w:t>
      </w:r>
      <w:r>
        <w:tab/>
      </w:r>
      <w:r>
        <w:tab/>
        <w:t>:</w:t>
      </w:r>
      <w:r>
        <w:tab/>
        <w:t>On cancel, editing of location will be discarded and redirecetd to view designation page(1.2.2.1).</w:t>
      </w:r>
    </w:p>
    <w:p w:rsidR="006470CE" w:rsidRDefault="006470CE" w:rsidP="006470CE">
      <w:pPr>
        <w:pStyle w:val="Heading3"/>
      </w:pPr>
      <w:bookmarkStart w:id="10" w:name="_Toc52268898"/>
      <w:r>
        <w:t>Client</w:t>
      </w:r>
      <w:bookmarkEnd w:id="10"/>
    </w:p>
    <w:p w:rsidR="006470CE" w:rsidRDefault="007E15E8" w:rsidP="006470CE">
      <w:r>
        <w:t>Client page allows administrator to create,edit,view and delete clients</w:t>
      </w:r>
      <w:r w:rsidR="00DA5C93">
        <w:t>,projects,and project manager</w:t>
      </w:r>
      <w:r>
        <w:t xml:space="preserve"> for employee forms.</w:t>
      </w:r>
    </w:p>
    <w:p w:rsidR="00DA5C93" w:rsidRDefault="00DA5C93" w:rsidP="00DA5C93">
      <w:pPr>
        <w:pStyle w:val="Heading4"/>
        <w:rPr>
          <w:i w:val="0"/>
        </w:rPr>
      </w:pPr>
      <w:r>
        <w:rPr>
          <w:i w:val="0"/>
        </w:rPr>
        <w:t>View Clients</w:t>
      </w:r>
    </w:p>
    <w:p w:rsidR="00B6146F" w:rsidRDefault="00DA5C93" w:rsidP="00DA5C93">
      <w:r>
        <w:t>This page shows list of clients</w:t>
      </w:r>
      <w:r w:rsidR="00602715">
        <w:t xml:space="preserve"> created</w:t>
      </w:r>
      <w:r>
        <w:t>.</w:t>
      </w:r>
    </w:p>
    <w:p w:rsidR="00815275" w:rsidRDefault="00F4546B" w:rsidP="00DA5C93">
      <w:r>
        <w:rPr>
          <w:noProof/>
        </w:rPr>
        <w:lastRenderedPageBreak/>
        <w:drawing>
          <wp:inline distT="0" distB="0" distL="0" distR="0">
            <wp:extent cx="5934075" cy="1952625"/>
            <wp:effectExtent l="19050" t="0" r="9525" b="0"/>
            <wp:docPr id="2" name="Picture 1" descr="C:\Users\indocosmo\Pictures\screen shots\view clien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ndocosmo\Pictures\screen shots\view clients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952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546B" w:rsidRDefault="00F4546B" w:rsidP="006357D6">
      <w:pPr>
        <w:pStyle w:val="ListParagraph"/>
        <w:numPr>
          <w:ilvl w:val="0"/>
          <w:numId w:val="19"/>
        </w:numPr>
      </w:pPr>
      <w:r>
        <w:t xml:space="preserve">Add </w:t>
      </w:r>
      <w:r w:rsidR="00E81FB6">
        <w:t>Client</w:t>
      </w:r>
      <w:r>
        <w:tab/>
        <w:t>:</w:t>
      </w:r>
      <w:r>
        <w:tab/>
        <w:t xml:space="preserve">Page will be redirected to creation page of </w:t>
      </w:r>
      <w:r w:rsidR="00E81FB6">
        <w:t>client.</w:t>
      </w:r>
    </w:p>
    <w:p w:rsidR="00F4546B" w:rsidRDefault="00E81FB6" w:rsidP="006357D6">
      <w:pPr>
        <w:pStyle w:val="ListParagraph"/>
        <w:numPr>
          <w:ilvl w:val="0"/>
          <w:numId w:val="19"/>
        </w:numPr>
      </w:pPr>
      <w:r>
        <w:t>Edit</w:t>
      </w:r>
      <w:r>
        <w:tab/>
      </w:r>
      <w:r>
        <w:tab/>
        <w:t>:</w:t>
      </w:r>
      <w:r>
        <w:tab/>
        <w:t>Page will be redirected to edit page of client</w:t>
      </w:r>
    </w:p>
    <w:p w:rsidR="00E81FB6" w:rsidRDefault="00E81FB6" w:rsidP="006357D6">
      <w:pPr>
        <w:pStyle w:val="ListParagraph"/>
        <w:numPr>
          <w:ilvl w:val="0"/>
          <w:numId w:val="19"/>
        </w:numPr>
      </w:pPr>
      <w:r>
        <w:t>Delete</w:t>
      </w:r>
      <w:r>
        <w:tab/>
      </w:r>
      <w:r>
        <w:tab/>
        <w:t>:</w:t>
      </w:r>
      <w:r>
        <w:tab/>
        <w:t>Client will be deleted</w:t>
      </w:r>
    </w:p>
    <w:p w:rsidR="00F4546B" w:rsidRDefault="00620A73" w:rsidP="00620A73">
      <w:pPr>
        <w:pStyle w:val="Heading4"/>
        <w:rPr>
          <w:i w:val="0"/>
        </w:rPr>
      </w:pPr>
      <w:r>
        <w:rPr>
          <w:i w:val="0"/>
        </w:rPr>
        <w:t>Add Client</w:t>
      </w:r>
    </w:p>
    <w:p w:rsidR="00620A73" w:rsidRDefault="00620A73" w:rsidP="00620A73">
      <w:r>
        <w:t>Client will be created in this page.</w:t>
      </w:r>
    </w:p>
    <w:p w:rsidR="00620A73" w:rsidRDefault="009F19DE" w:rsidP="00620A73">
      <w:r>
        <w:rPr>
          <w:noProof/>
        </w:rPr>
        <w:drawing>
          <wp:inline distT="0" distB="0" distL="0" distR="0">
            <wp:extent cx="5934075" cy="2057400"/>
            <wp:effectExtent l="19050" t="0" r="9525" b="0"/>
            <wp:docPr id="4" name="Picture 2" descr="C:\Users\indocosmo\Pictures\screen shots\add cli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indocosmo\Pictures\screen shots\add client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57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19DE" w:rsidRDefault="009F19DE" w:rsidP="006357D6">
      <w:pPr>
        <w:pStyle w:val="ListParagraph"/>
        <w:numPr>
          <w:ilvl w:val="0"/>
          <w:numId w:val="20"/>
        </w:numPr>
      </w:pPr>
      <w:r>
        <w:t>Submit</w:t>
      </w:r>
      <w:r>
        <w:tab/>
      </w:r>
      <w:r>
        <w:tab/>
        <w:t>:</w:t>
      </w:r>
      <w:r>
        <w:tab/>
        <w:t>On submit, new client will be created and page will be redirected to view clients page(1.2.3.1).</w:t>
      </w:r>
    </w:p>
    <w:p w:rsidR="009F19DE" w:rsidRDefault="009F19DE" w:rsidP="006357D6">
      <w:pPr>
        <w:pStyle w:val="ListParagraph"/>
        <w:numPr>
          <w:ilvl w:val="0"/>
          <w:numId w:val="20"/>
        </w:numPr>
      </w:pPr>
      <w:r>
        <w:t>Reset</w:t>
      </w:r>
      <w:r>
        <w:tab/>
      </w:r>
      <w:r>
        <w:tab/>
        <w:t>:</w:t>
      </w:r>
      <w:r>
        <w:tab/>
        <w:t>On reset, details entered will be reseted.</w:t>
      </w:r>
    </w:p>
    <w:p w:rsidR="009F19DE" w:rsidRDefault="009F19DE" w:rsidP="006357D6">
      <w:pPr>
        <w:pStyle w:val="ListParagraph"/>
        <w:numPr>
          <w:ilvl w:val="0"/>
          <w:numId w:val="20"/>
        </w:numPr>
      </w:pPr>
      <w:r>
        <w:t>Cancel</w:t>
      </w:r>
      <w:r>
        <w:tab/>
      </w:r>
      <w:r>
        <w:tab/>
        <w:t>:</w:t>
      </w:r>
      <w:r>
        <w:tab/>
        <w:t>On cancel, creation of client will be discarded and redirecetd to view clients page(1.2.3.1).</w:t>
      </w:r>
    </w:p>
    <w:p w:rsidR="0005202F" w:rsidRDefault="0005202F" w:rsidP="0005202F">
      <w:pPr>
        <w:pStyle w:val="Heading4"/>
        <w:rPr>
          <w:i w:val="0"/>
        </w:rPr>
      </w:pPr>
      <w:r>
        <w:rPr>
          <w:i w:val="0"/>
        </w:rPr>
        <w:t>Edit Client</w:t>
      </w:r>
    </w:p>
    <w:p w:rsidR="00506DC7" w:rsidRDefault="0058128E" w:rsidP="0005202F">
      <w:r>
        <w:t>Client will be edited in this page includes creation of projects and project manager for employee project forms.</w:t>
      </w:r>
    </w:p>
    <w:p w:rsidR="0005202F" w:rsidRDefault="00431688" w:rsidP="0005202F">
      <w:r>
        <w:rPr>
          <w:noProof/>
        </w:rPr>
        <w:lastRenderedPageBreak/>
        <w:drawing>
          <wp:inline distT="0" distB="0" distL="0" distR="0">
            <wp:extent cx="5934075" cy="2476500"/>
            <wp:effectExtent l="19050" t="0" r="9525" b="0"/>
            <wp:docPr id="7" name="Picture 5" descr="C:\Users\indocosmo\Pictures\screen shots\edit cli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indocosmo\Pictures\screen shots\edit client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2DAF" w:rsidRDefault="00392DAF" w:rsidP="006357D6">
      <w:pPr>
        <w:pStyle w:val="ListParagraph"/>
        <w:numPr>
          <w:ilvl w:val="0"/>
          <w:numId w:val="21"/>
        </w:numPr>
      </w:pPr>
      <w:r>
        <w:t>Submit</w:t>
      </w:r>
      <w:r>
        <w:tab/>
      </w:r>
      <w:r>
        <w:tab/>
        <w:t>:</w:t>
      </w:r>
      <w:r>
        <w:tab/>
        <w:t>On submit, client will be edited and page will be redirected to view client page(1.2.3.1).</w:t>
      </w:r>
    </w:p>
    <w:p w:rsidR="00392DAF" w:rsidRDefault="00392DAF" w:rsidP="006357D6">
      <w:pPr>
        <w:pStyle w:val="ListParagraph"/>
        <w:numPr>
          <w:ilvl w:val="0"/>
          <w:numId w:val="21"/>
        </w:numPr>
      </w:pPr>
      <w:r>
        <w:t>Reset</w:t>
      </w:r>
      <w:r>
        <w:tab/>
      </w:r>
      <w:r>
        <w:tab/>
        <w:t>:</w:t>
      </w:r>
      <w:r>
        <w:tab/>
        <w:t>On reset, details entered will be reseted.</w:t>
      </w:r>
    </w:p>
    <w:p w:rsidR="00392DAF" w:rsidRDefault="00392DAF" w:rsidP="006357D6">
      <w:pPr>
        <w:pStyle w:val="ListParagraph"/>
        <w:numPr>
          <w:ilvl w:val="0"/>
          <w:numId w:val="21"/>
        </w:numPr>
      </w:pPr>
      <w:r>
        <w:t>Cancel</w:t>
      </w:r>
      <w:r>
        <w:tab/>
      </w:r>
      <w:r>
        <w:tab/>
        <w:t>:</w:t>
      </w:r>
      <w:r>
        <w:tab/>
        <w:t>On cancel, editing of client will be discarded and redirecetd to view client page(1.2.3.1).</w:t>
      </w:r>
    </w:p>
    <w:p w:rsidR="00431688" w:rsidRDefault="00431688" w:rsidP="006357D6">
      <w:pPr>
        <w:pStyle w:val="ListParagraph"/>
        <w:numPr>
          <w:ilvl w:val="0"/>
          <w:numId w:val="21"/>
        </w:numPr>
      </w:pPr>
      <w:r>
        <w:t>Edit</w:t>
      </w:r>
      <w:r>
        <w:tab/>
      </w:r>
      <w:r>
        <w:tab/>
        <w:t>:</w:t>
      </w:r>
      <w:r>
        <w:tab/>
        <w:t>Page will be redirected to the editing page of the correspond project.</w:t>
      </w:r>
    </w:p>
    <w:p w:rsidR="00431688" w:rsidRDefault="00431688" w:rsidP="006357D6">
      <w:pPr>
        <w:pStyle w:val="ListParagraph"/>
        <w:numPr>
          <w:ilvl w:val="0"/>
          <w:numId w:val="21"/>
        </w:numPr>
      </w:pPr>
      <w:r>
        <w:t>Delete</w:t>
      </w:r>
      <w:r>
        <w:tab/>
      </w:r>
      <w:r>
        <w:tab/>
        <w:t>:</w:t>
      </w:r>
      <w:r>
        <w:tab/>
        <w:t>Corresponding project will be deleted.</w:t>
      </w:r>
    </w:p>
    <w:p w:rsidR="00431688" w:rsidRDefault="00431688" w:rsidP="006357D6">
      <w:pPr>
        <w:pStyle w:val="ListParagraph"/>
        <w:numPr>
          <w:ilvl w:val="0"/>
          <w:numId w:val="21"/>
        </w:numPr>
      </w:pPr>
      <w:r>
        <w:t>Add Project</w:t>
      </w:r>
      <w:r>
        <w:tab/>
        <w:t>:</w:t>
      </w:r>
      <w:r>
        <w:tab/>
        <w:t>Page will be redirected to project creation page.</w:t>
      </w:r>
    </w:p>
    <w:p w:rsidR="00431688" w:rsidRDefault="00431688" w:rsidP="00431688">
      <w:pPr>
        <w:pStyle w:val="Heading5"/>
        <w:rPr>
          <w:b/>
        </w:rPr>
      </w:pPr>
      <w:r>
        <w:rPr>
          <w:b/>
        </w:rPr>
        <w:t>Add Project</w:t>
      </w:r>
    </w:p>
    <w:p w:rsidR="00431688" w:rsidRDefault="00431688" w:rsidP="00431688">
      <w:r>
        <w:t>This page allows administrator to create projects for clients.</w:t>
      </w:r>
    </w:p>
    <w:p w:rsidR="00431688" w:rsidRDefault="006029CC" w:rsidP="00431688">
      <w:r>
        <w:rPr>
          <w:noProof/>
        </w:rPr>
        <w:drawing>
          <wp:inline distT="0" distB="0" distL="0" distR="0">
            <wp:extent cx="5934075" cy="1962150"/>
            <wp:effectExtent l="19050" t="0" r="9525" b="0"/>
            <wp:docPr id="8" name="Picture 6" descr="C:\Users\indocosmo\Pictures\screen shots\add project in cli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indocosmo\Pictures\screen shots\add project in client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962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29CC" w:rsidRDefault="006029CC" w:rsidP="006357D6">
      <w:pPr>
        <w:pStyle w:val="ListParagraph"/>
        <w:numPr>
          <w:ilvl w:val="0"/>
          <w:numId w:val="22"/>
        </w:numPr>
      </w:pPr>
      <w:r>
        <w:t>Submit</w:t>
      </w:r>
      <w:r>
        <w:tab/>
        <w:t>:</w:t>
      </w:r>
      <w:r>
        <w:tab/>
        <w:t xml:space="preserve">On submit, the </w:t>
      </w:r>
      <w:r w:rsidR="000245CF">
        <w:t>project will be created and redirected to edit client page(1.2.3.3).</w:t>
      </w:r>
    </w:p>
    <w:p w:rsidR="000245CF" w:rsidRDefault="000245CF" w:rsidP="006357D6">
      <w:pPr>
        <w:pStyle w:val="ListParagraph"/>
        <w:numPr>
          <w:ilvl w:val="0"/>
          <w:numId w:val="22"/>
        </w:numPr>
      </w:pPr>
      <w:r>
        <w:t>Reset</w:t>
      </w:r>
      <w:r>
        <w:tab/>
        <w:t>:</w:t>
      </w:r>
      <w:r>
        <w:tab/>
        <w:t>On click, enetered details will be reset.</w:t>
      </w:r>
    </w:p>
    <w:p w:rsidR="000245CF" w:rsidRDefault="000245CF" w:rsidP="006357D6">
      <w:pPr>
        <w:pStyle w:val="ListParagraph"/>
        <w:numPr>
          <w:ilvl w:val="0"/>
          <w:numId w:val="22"/>
        </w:numPr>
      </w:pPr>
      <w:r>
        <w:lastRenderedPageBreak/>
        <w:t>Cancel</w:t>
      </w:r>
      <w:r>
        <w:tab/>
        <w:t>:</w:t>
      </w:r>
      <w:r>
        <w:tab/>
        <w:t>On cancel, enetered details will be discarded and redirected to edit client page(1.2.3.3).</w:t>
      </w:r>
    </w:p>
    <w:p w:rsidR="000245CF" w:rsidRDefault="00070965" w:rsidP="00070965">
      <w:pPr>
        <w:pStyle w:val="Heading5"/>
        <w:rPr>
          <w:b/>
        </w:rPr>
      </w:pPr>
      <w:r>
        <w:rPr>
          <w:b/>
        </w:rPr>
        <w:t>Edit Project</w:t>
      </w:r>
    </w:p>
    <w:p w:rsidR="00070965" w:rsidRDefault="00070965" w:rsidP="00070965">
      <w:r>
        <w:t>On this page project details will be edited including project manager for corresponding project will be created,edited and deleted.</w:t>
      </w:r>
    </w:p>
    <w:p w:rsidR="00070965" w:rsidRDefault="0092148E" w:rsidP="00070965">
      <w:r>
        <w:rPr>
          <w:noProof/>
        </w:rPr>
        <w:drawing>
          <wp:inline distT="0" distB="0" distL="0" distR="0">
            <wp:extent cx="5934075" cy="2190750"/>
            <wp:effectExtent l="19050" t="0" r="9525" b="0"/>
            <wp:docPr id="11" name="Picture 8" descr="C:\Users\indocosmo\Pictures\screen shots\edit project in cli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indocosmo\Pictures\screen shots\edit project in client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190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148E" w:rsidRDefault="0092148E" w:rsidP="006357D6">
      <w:pPr>
        <w:pStyle w:val="ListParagraph"/>
        <w:numPr>
          <w:ilvl w:val="0"/>
          <w:numId w:val="23"/>
        </w:numPr>
      </w:pPr>
      <w:r>
        <w:t>Submit</w:t>
      </w:r>
      <w:r>
        <w:tab/>
      </w:r>
      <w:r>
        <w:tab/>
      </w:r>
      <w:r w:rsidR="00A42B92">
        <w:tab/>
      </w:r>
      <w:r>
        <w:t>:</w:t>
      </w:r>
      <w:r>
        <w:tab/>
        <w:t>On submit, project will be edited and page will be redirected to edit client page(1.2.3.3).</w:t>
      </w:r>
    </w:p>
    <w:p w:rsidR="0092148E" w:rsidRDefault="0092148E" w:rsidP="006357D6">
      <w:pPr>
        <w:pStyle w:val="ListParagraph"/>
        <w:numPr>
          <w:ilvl w:val="0"/>
          <w:numId w:val="23"/>
        </w:numPr>
      </w:pPr>
      <w:r>
        <w:t>Reset</w:t>
      </w:r>
      <w:r>
        <w:tab/>
      </w:r>
      <w:r>
        <w:tab/>
      </w:r>
      <w:r w:rsidR="00A42B92">
        <w:tab/>
      </w:r>
      <w:r>
        <w:t>:</w:t>
      </w:r>
      <w:r>
        <w:tab/>
        <w:t>On reset, details entered will be reseted.</w:t>
      </w:r>
    </w:p>
    <w:p w:rsidR="0092148E" w:rsidRDefault="0092148E" w:rsidP="006357D6">
      <w:pPr>
        <w:pStyle w:val="ListParagraph"/>
        <w:numPr>
          <w:ilvl w:val="0"/>
          <w:numId w:val="23"/>
        </w:numPr>
      </w:pPr>
      <w:r>
        <w:t>Cancel</w:t>
      </w:r>
      <w:r>
        <w:tab/>
      </w:r>
      <w:r>
        <w:tab/>
      </w:r>
      <w:r w:rsidR="00A42B92">
        <w:tab/>
      </w:r>
      <w:r>
        <w:t>:</w:t>
      </w:r>
      <w:r>
        <w:tab/>
        <w:t xml:space="preserve">On cancel, editing of </w:t>
      </w:r>
      <w:r w:rsidR="00A42B92">
        <w:t>project</w:t>
      </w:r>
      <w:r>
        <w:t xml:space="preserve"> will be discarded and redirecetd to </w:t>
      </w:r>
      <w:r w:rsidR="00A42B92">
        <w:t>edit</w:t>
      </w:r>
      <w:r>
        <w:t xml:space="preserve"> client page(1.2.3</w:t>
      </w:r>
      <w:r w:rsidR="00A42B92">
        <w:t>.3</w:t>
      </w:r>
      <w:r>
        <w:t>).</w:t>
      </w:r>
    </w:p>
    <w:p w:rsidR="0092148E" w:rsidRDefault="0092148E" w:rsidP="006357D6">
      <w:pPr>
        <w:pStyle w:val="ListParagraph"/>
        <w:numPr>
          <w:ilvl w:val="0"/>
          <w:numId w:val="23"/>
        </w:numPr>
      </w:pPr>
      <w:r>
        <w:t>Edit</w:t>
      </w:r>
      <w:r>
        <w:tab/>
      </w:r>
      <w:r w:rsidR="00A42B92">
        <w:tab/>
      </w:r>
      <w:r>
        <w:tab/>
        <w:t>:</w:t>
      </w:r>
      <w:r>
        <w:tab/>
        <w:t>Page will be redirected to the editing page of the correspond project</w:t>
      </w:r>
      <w:r w:rsidR="00A42B92">
        <w:t xml:space="preserve"> manager</w:t>
      </w:r>
      <w:r>
        <w:t>.</w:t>
      </w:r>
    </w:p>
    <w:p w:rsidR="0092148E" w:rsidRDefault="0092148E" w:rsidP="006357D6">
      <w:pPr>
        <w:pStyle w:val="ListParagraph"/>
        <w:numPr>
          <w:ilvl w:val="0"/>
          <w:numId w:val="23"/>
        </w:numPr>
      </w:pPr>
      <w:r>
        <w:t>Delete</w:t>
      </w:r>
      <w:r>
        <w:tab/>
      </w:r>
      <w:r>
        <w:tab/>
      </w:r>
      <w:r w:rsidR="00A42B92">
        <w:tab/>
      </w:r>
      <w:r>
        <w:t>:</w:t>
      </w:r>
      <w:r>
        <w:tab/>
        <w:t>Corresponding project</w:t>
      </w:r>
      <w:r w:rsidR="00A42B92">
        <w:t xml:space="preserve"> manager</w:t>
      </w:r>
      <w:r>
        <w:t xml:space="preserve"> will be deleted.</w:t>
      </w:r>
    </w:p>
    <w:p w:rsidR="0092148E" w:rsidRDefault="0092148E" w:rsidP="006357D6">
      <w:pPr>
        <w:pStyle w:val="ListParagraph"/>
        <w:numPr>
          <w:ilvl w:val="0"/>
          <w:numId w:val="23"/>
        </w:numPr>
      </w:pPr>
      <w:r>
        <w:t>Add Project</w:t>
      </w:r>
      <w:r w:rsidR="00A42B92">
        <w:t xml:space="preserve"> Manager</w:t>
      </w:r>
      <w:r>
        <w:tab/>
        <w:t>:</w:t>
      </w:r>
      <w:r>
        <w:tab/>
        <w:t xml:space="preserve">Page will be redirected to project </w:t>
      </w:r>
      <w:r w:rsidR="00A42B92">
        <w:t xml:space="preserve">manager </w:t>
      </w:r>
      <w:r>
        <w:t>creation page.</w:t>
      </w:r>
    </w:p>
    <w:p w:rsidR="000D3497" w:rsidRDefault="000D3497" w:rsidP="000D3497">
      <w:pPr>
        <w:pStyle w:val="Heading6"/>
        <w:rPr>
          <w:b/>
        </w:rPr>
      </w:pPr>
      <w:r>
        <w:rPr>
          <w:b/>
        </w:rPr>
        <w:t>Add Project Manager</w:t>
      </w:r>
    </w:p>
    <w:p w:rsidR="000D3497" w:rsidRDefault="000D3497" w:rsidP="000D3497">
      <w:r>
        <w:t>This page allows administrator to create project manager for clients.</w:t>
      </w:r>
    </w:p>
    <w:p w:rsidR="000F5FFA" w:rsidRDefault="000F5FFA" w:rsidP="000D3497"/>
    <w:p w:rsidR="000F5FFA" w:rsidRDefault="000F5FFA" w:rsidP="000D3497">
      <w:r>
        <w:rPr>
          <w:noProof/>
        </w:rPr>
        <w:lastRenderedPageBreak/>
        <w:drawing>
          <wp:inline distT="0" distB="0" distL="0" distR="0">
            <wp:extent cx="5934075" cy="1990725"/>
            <wp:effectExtent l="19050" t="0" r="9525" b="0"/>
            <wp:docPr id="19" name="Picture 10" descr="C:\Users\indocosmo\Pictures\screen shots\add project manag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indocosmo\Pictures\screen shots\add project manager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990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5FFA" w:rsidRDefault="000F5FFA" w:rsidP="006357D6">
      <w:pPr>
        <w:pStyle w:val="ListParagraph"/>
        <w:numPr>
          <w:ilvl w:val="0"/>
          <w:numId w:val="24"/>
        </w:numPr>
      </w:pPr>
      <w:r>
        <w:t>Submit</w:t>
      </w:r>
      <w:r>
        <w:tab/>
      </w:r>
      <w:r>
        <w:tab/>
        <w:t>:</w:t>
      </w:r>
      <w:r>
        <w:tab/>
        <w:t xml:space="preserve">On submit, new </w:t>
      </w:r>
      <w:r w:rsidR="00EA4368">
        <w:t>project manager</w:t>
      </w:r>
      <w:r>
        <w:t xml:space="preserve"> will be created and page will be redirecte</w:t>
      </w:r>
      <w:r w:rsidR="00EA4368">
        <w:t>d to edit project</w:t>
      </w:r>
      <w:r>
        <w:t xml:space="preserve"> page(1.2.3</w:t>
      </w:r>
      <w:r w:rsidR="00EA4368">
        <w:t>.3.2</w:t>
      </w:r>
      <w:r>
        <w:t>).</w:t>
      </w:r>
    </w:p>
    <w:p w:rsidR="000F5FFA" w:rsidRDefault="000F5FFA" w:rsidP="006357D6">
      <w:pPr>
        <w:pStyle w:val="ListParagraph"/>
        <w:numPr>
          <w:ilvl w:val="0"/>
          <w:numId w:val="24"/>
        </w:numPr>
      </w:pPr>
      <w:r>
        <w:t>Reset</w:t>
      </w:r>
      <w:r>
        <w:tab/>
      </w:r>
      <w:r>
        <w:tab/>
        <w:t>:</w:t>
      </w:r>
      <w:r>
        <w:tab/>
        <w:t>On reset, details entered will be reseted.</w:t>
      </w:r>
    </w:p>
    <w:p w:rsidR="000F5FFA" w:rsidRDefault="000F5FFA" w:rsidP="006357D6">
      <w:pPr>
        <w:pStyle w:val="ListParagraph"/>
        <w:numPr>
          <w:ilvl w:val="0"/>
          <w:numId w:val="24"/>
        </w:numPr>
      </w:pPr>
      <w:r>
        <w:t>Cancel</w:t>
      </w:r>
      <w:r>
        <w:tab/>
      </w:r>
      <w:r>
        <w:tab/>
        <w:t>:</w:t>
      </w:r>
      <w:r>
        <w:tab/>
        <w:t xml:space="preserve">On cancel, creation of </w:t>
      </w:r>
      <w:r w:rsidR="0014384D">
        <w:t>project manager</w:t>
      </w:r>
      <w:r>
        <w:t xml:space="preserve"> will be discarded and redirecet</w:t>
      </w:r>
      <w:r w:rsidR="00EA4368">
        <w:t>d to edit project</w:t>
      </w:r>
      <w:r>
        <w:t xml:space="preserve"> page(1.2.3</w:t>
      </w:r>
      <w:r w:rsidR="00EA4368">
        <w:t>.3.2</w:t>
      </w:r>
      <w:r>
        <w:t>).</w:t>
      </w:r>
    </w:p>
    <w:p w:rsidR="00FF473D" w:rsidRPr="00FF473D" w:rsidRDefault="00FF473D" w:rsidP="00FF473D">
      <w:bookmarkStart w:id="11" w:name="_GoBack"/>
      <w:bookmarkEnd w:id="11"/>
    </w:p>
    <w:sectPr w:rsidR="00FF473D" w:rsidRPr="00FF473D" w:rsidSect="007A2572">
      <w:headerReference w:type="default" r:id="rId31"/>
      <w:footerReference w:type="default" r:id="rId32"/>
      <w:headerReference w:type="first" r:id="rId3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95128" w:rsidRDefault="00C95128" w:rsidP="00177855">
      <w:pPr>
        <w:spacing w:after="0" w:line="240" w:lineRule="auto"/>
      </w:pPr>
      <w:r>
        <w:separator/>
      </w:r>
    </w:p>
  </w:endnote>
  <w:endnote w:type="continuationSeparator" w:id="1">
    <w:p w:rsidR="00C95128" w:rsidRDefault="00C95128" w:rsidP="001778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single" w:sz="12" w:space="0" w:color="365F91" w:themeColor="accent1" w:themeShade="BF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3192"/>
      <w:gridCol w:w="3192"/>
      <w:gridCol w:w="3192"/>
    </w:tblGrid>
    <w:tr w:rsidR="00125D6A" w:rsidTr="0084241E">
      <w:tc>
        <w:tcPr>
          <w:tcW w:w="3192" w:type="dxa"/>
        </w:tcPr>
        <w:p w:rsidR="00125D6A" w:rsidRDefault="00A54EF4" w:rsidP="00983628">
          <w:pPr>
            <w:pStyle w:val="Footer"/>
            <w:jc w:val="both"/>
          </w:pPr>
          <w:hyperlink r:id="rId1" w:history="1">
            <w:r w:rsidR="00125D6A" w:rsidRPr="00CD2B10">
              <w:rPr>
                <w:rStyle w:val="Hyperlink"/>
              </w:rPr>
              <w:t>www.indocosmo.com</w:t>
            </w:r>
          </w:hyperlink>
        </w:p>
      </w:tc>
      <w:tc>
        <w:tcPr>
          <w:tcW w:w="3192" w:type="dxa"/>
        </w:tcPr>
        <w:p w:rsidR="00125D6A" w:rsidRDefault="00125D6A" w:rsidP="00983628">
          <w:pPr>
            <w:pStyle w:val="Footer"/>
            <w:jc w:val="center"/>
          </w:pPr>
          <w:r>
            <w:t>All rights Reserved</w:t>
          </w:r>
        </w:p>
      </w:tc>
      <w:tc>
        <w:tcPr>
          <w:tcW w:w="3192" w:type="dxa"/>
        </w:tcPr>
        <w:sdt>
          <w:sdtPr>
            <w:id w:val="250395305"/>
            <w:docPartObj>
              <w:docPartGallery w:val="Page Numbers (Top of Page)"/>
              <w:docPartUnique/>
            </w:docPartObj>
          </w:sdtPr>
          <w:sdtContent>
            <w:p w:rsidR="00125D6A" w:rsidRDefault="00125D6A" w:rsidP="00983628">
              <w:pPr>
                <w:jc w:val="right"/>
              </w:pPr>
              <w:r>
                <w:t xml:space="preserve">Page </w:t>
              </w:r>
              <w:fldSimple w:instr=" PAGE ">
                <w:r w:rsidR="00446CBE">
                  <w:rPr>
                    <w:noProof/>
                  </w:rPr>
                  <w:t>2</w:t>
                </w:r>
              </w:fldSimple>
              <w:r>
                <w:t xml:space="preserve"> of </w:t>
              </w:r>
              <w:fldSimple w:instr=" NUMPAGES  ">
                <w:r w:rsidR="00446CBE">
                  <w:rPr>
                    <w:noProof/>
                  </w:rPr>
                  <w:t>15</w:t>
                </w:r>
              </w:fldSimple>
            </w:p>
          </w:sdtContent>
        </w:sdt>
      </w:tc>
    </w:tr>
  </w:tbl>
  <w:p w:rsidR="00125D6A" w:rsidRDefault="00125D6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95128" w:rsidRDefault="00C95128" w:rsidP="00177855">
      <w:pPr>
        <w:spacing w:after="0" w:line="240" w:lineRule="auto"/>
      </w:pPr>
      <w:r>
        <w:separator/>
      </w:r>
    </w:p>
  </w:footnote>
  <w:footnote w:type="continuationSeparator" w:id="1">
    <w:p w:rsidR="00C95128" w:rsidRDefault="00C95128" w:rsidP="001778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5D6A" w:rsidRDefault="00125D6A">
    <w:pPr>
      <w:pStyle w:val="Header"/>
    </w:pPr>
    <w:r>
      <w:rPr>
        <w:noProof/>
      </w:rPr>
      <w:drawing>
        <wp:inline distT="0" distB="0" distL="0" distR="0">
          <wp:extent cx="1466850" cy="648143"/>
          <wp:effectExtent l="19050" t="0" r="0" b="0"/>
          <wp:docPr id="3" name="Picture 3" descr="D:\Users\Mohandas\AppData\Local\Microsoft\Windows\Temporary Internet Files\Content.Outlook\O8ZW7CZ1\company-Logo (2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D:\Users\Mohandas\AppData\Local\Microsoft\Windows\Temporary Internet Files\Content.Outlook\O8ZW7CZ1\company-Logo (2)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7325" cy="64835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125D6A" w:rsidRDefault="00A54EF4">
    <w:pPr>
      <w:pStyle w:val="Header"/>
    </w:pPr>
    <w:r>
      <w:rPr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AutoShape 1" o:spid="_x0000_s4097" type="#_x0000_t32" style="position:absolute;margin-left:1.5pt;margin-top:2.95pt;width:464.25pt;height:1.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" strokecolor="#365f91 [2404]" strokeweight="1.25pt"/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Look w:val="04A0"/>
    </w:tblPr>
    <w:tblGrid>
      <w:gridCol w:w="4698"/>
      <w:gridCol w:w="1170"/>
      <w:gridCol w:w="990"/>
      <w:gridCol w:w="1260"/>
      <w:gridCol w:w="1458"/>
    </w:tblGrid>
    <w:tr w:rsidR="00125D6A" w:rsidTr="00257183">
      <w:tc>
        <w:tcPr>
          <w:tcW w:w="4698" w:type="dxa"/>
        </w:tcPr>
        <w:p w:rsidR="00125D6A" w:rsidRDefault="00125D6A" w:rsidP="00257183">
          <w:r>
            <w:t>&lt;DOC REFERWENCXE NUMBER&gt;</w:t>
          </w:r>
        </w:p>
      </w:tc>
      <w:tc>
        <w:tcPr>
          <w:tcW w:w="1170" w:type="dxa"/>
        </w:tcPr>
        <w:p w:rsidR="00125D6A" w:rsidRDefault="00125D6A" w:rsidP="00257183">
          <w:r w:rsidRPr="006333BE">
            <w:t>Issue #</w:t>
          </w:r>
        </w:p>
      </w:tc>
      <w:tc>
        <w:tcPr>
          <w:tcW w:w="990" w:type="dxa"/>
        </w:tcPr>
        <w:p w:rsidR="00125D6A" w:rsidRDefault="00125D6A" w:rsidP="00257183">
          <w:r>
            <w:t>1.0</w:t>
          </w:r>
        </w:p>
      </w:tc>
      <w:tc>
        <w:tcPr>
          <w:tcW w:w="1260" w:type="dxa"/>
        </w:tcPr>
        <w:p w:rsidR="00125D6A" w:rsidRDefault="00125D6A" w:rsidP="00257183">
          <w:r w:rsidRPr="006333BE">
            <w:t xml:space="preserve">Issue </w:t>
          </w:r>
          <w:r>
            <w:t>Date</w:t>
          </w:r>
        </w:p>
      </w:tc>
      <w:tc>
        <w:tcPr>
          <w:tcW w:w="1458" w:type="dxa"/>
        </w:tcPr>
        <w:p w:rsidR="00125D6A" w:rsidRDefault="00125D6A" w:rsidP="00257183">
          <w:r>
            <w:t>02-Sep-2020</w:t>
          </w:r>
        </w:p>
      </w:tc>
    </w:tr>
  </w:tbl>
  <w:p w:rsidR="00125D6A" w:rsidRDefault="00125D6A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D6209C"/>
    <w:multiLevelType w:val="hybridMultilevel"/>
    <w:tmpl w:val="91142D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0C0FCC"/>
    <w:multiLevelType w:val="hybridMultilevel"/>
    <w:tmpl w:val="1EE2331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221F3F11"/>
    <w:multiLevelType w:val="hybridMultilevel"/>
    <w:tmpl w:val="7A0486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4C973E5"/>
    <w:multiLevelType w:val="hybridMultilevel"/>
    <w:tmpl w:val="EFA676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4F6026"/>
    <w:multiLevelType w:val="hybridMultilevel"/>
    <w:tmpl w:val="CB7264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2D003BC"/>
    <w:multiLevelType w:val="hybridMultilevel"/>
    <w:tmpl w:val="CFC09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713B24"/>
    <w:multiLevelType w:val="hybridMultilevel"/>
    <w:tmpl w:val="244E1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EE81282"/>
    <w:multiLevelType w:val="hybridMultilevel"/>
    <w:tmpl w:val="8702E5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8A619A"/>
    <w:multiLevelType w:val="hybridMultilevel"/>
    <w:tmpl w:val="4490A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222E4C"/>
    <w:multiLevelType w:val="hybridMultilevel"/>
    <w:tmpl w:val="9BFA4C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7292B19"/>
    <w:multiLevelType w:val="hybridMultilevel"/>
    <w:tmpl w:val="4CB2D7D6"/>
    <w:lvl w:ilvl="0" w:tplc="0409000F">
      <w:start w:val="1"/>
      <w:numFmt w:val="decimal"/>
      <w:lvlText w:val="%1."/>
      <w:lvlJc w:val="left"/>
      <w:pPr>
        <w:ind w:left="1296" w:hanging="360"/>
      </w:p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11">
    <w:nsid w:val="48D6025C"/>
    <w:multiLevelType w:val="hybridMultilevel"/>
    <w:tmpl w:val="89E4611E"/>
    <w:lvl w:ilvl="0" w:tplc="0409000F">
      <w:start w:val="1"/>
      <w:numFmt w:val="decimal"/>
      <w:lvlText w:val="%1."/>
      <w:lvlJc w:val="left"/>
      <w:pPr>
        <w:ind w:left="1296" w:hanging="360"/>
      </w:p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12">
    <w:nsid w:val="4C1E5BEB"/>
    <w:multiLevelType w:val="multilevel"/>
    <w:tmpl w:val="40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>
    <w:nsid w:val="50D428B4"/>
    <w:multiLevelType w:val="hybridMultilevel"/>
    <w:tmpl w:val="858CDC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1F7470C"/>
    <w:multiLevelType w:val="hybridMultilevel"/>
    <w:tmpl w:val="CAF263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28B6B8B"/>
    <w:multiLevelType w:val="hybridMultilevel"/>
    <w:tmpl w:val="0E3A0A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62D4DBA"/>
    <w:multiLevelType w:val="hybridMultilevel"/>
    <w:tmpl w:val="25F6AF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F313107"/>
    <w:multiLevelType w:val="hybridMultilevel"/>
    <w:tmpl w:val="511652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6FD3A01"/>
    <w:multiLevelType w:val="hybridMultilevel"/>
    <w:tmpl w:val="081C91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1146683"/>
    <w:multiLevelType w:val="hybridMultilevel"/>
    <w:tmpl w:val="FD8689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7F1255D"/>
    <w:multiLevelType w:val="multilevel"/>
    <w:tmpl w:val="C82AA144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  <w:i w:val="0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  <w:b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  <w:b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>
    <w:nsid w:val="7CF04678"/>
    <w:multiLevelType w:val="hybridMultilevel"/>
    <w:tmpl w:val="38440C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D840136"/>
    <w:multiLevelType w:val="hybridMultilevel"/>
    <w:tmpl w:val="696017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6"/>
  </w:num>
  <w:num w:numId="3">
    <w:abstractNumId w:val="20"/>
  </w:num>
  <w:num w:numId="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1"/>
  </w:num>
  <w:num w:numId="7">
    <w:abstractNumId w:val="15"/>
  </w:num>
  <w:num w:numId="8">
    <w:abstractNumId w:val="10"/>
  </w:num>
  <w:num w:numId="9">
    <w:abstractNumId w:val="17"/>
  </w:num>
  <w:num w:numId="10">
    <w:abstractNumId w:val="8"/>
  </w:num>
  <w:num w:numId="11">
    <w:abstractNumId w:val="18"/>
  </w:num>
  <w:num w:numId="12">
    <w:abstractNumId w:val="19"/>
  </w:num>
  <w:num w:numId="13">
    <w:abstractNumId w:val="16"/>
  </w:num>
  <w:num w:numId="14">
    <w:abstractNumId w:val="3"/>
  </w:num>
  <w:num w:numId="15">
    <w:abstractNumId w:val="13"/>
  </w:num>
  <w:num w:numId="16">
    <w:abstractNumId w:val="9"/>
  </w:num>
  <w:num w:numId="17">
    <w:abstractNumId w:val="2"/>
  </w:num>
  <w:num w:numId="18">
    <w:abstractNumId w:val="22"/>
  </w:num>
  <w:num w:numId="19">
    <w:abstractNumId w:val="21"/>
  </w:num>
  <w:num w:numId="20">
    <w:abstractNumId w:val="0"/>
  </w:num>
  <w:num w:numId="21">
    <w:abstractNumId w:val="7"/>
  </w:num>
  <w:num w:numId="22">
    <w:abstractNumId w:val="4"/>
  </w:num>
  <w:num w:numId="23">
    <w:abstractNumId w:val="14"/>
  </w:num>
  <w:num w:numId="24">
    <w:abstractNumId w:val="5"/>
  </w:num>
  <w:numIdMacAtCleanup w:val="2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9218"/>
    <o:shapelayout v:ext="edit">
      <o:idmap v:ext="edit" data="4"/>
      <o:rules v:ext="edit">
        <o:r id="V:Rule2" type="connector" idref="#AutoShape 1"/>
      </o:rules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362711"/>
    <w:rsid w:val="00007C5B"/>
    <w:rsid w:val="000245CF"/>
    <w:rsid w:val="00042416"/>
    <w:rsid w:val="0005202F"/>
    <w:rsid w:val="00070965"/>
    <w:rsid w:val="000B4967"/>
    <w:rsid w:val="000C22A9"/>
    <w:rsid w:val="000D3497"/>
    <w:rsid w:val="000F3279"/>
    <w:rsid w:val="000F5FFA"/>
    <w:rsid w:val="000F666D"/>
    <w:rsid w:val="00125D6A"/>
    <w:rsid w:val="00125FE6"/>
    <w:rsid w:val="001300C0"/>
    <w:rsid w:val="00133FF0"/>
    <w:rsid w:val="0014384D"/>
    <w:rsid w:val="00163E45"/>
    <w:rsid w:val="00166586"/>
    <w:rsid w:val="001757A5"/>
    <w:rsid w:val="00177855"/>
    <w:rsid w:val="001C54F5"/>
    <w:rsid w:val="001D0D80"/>
    <w:rsid w:val="001D27F0"/>
    <w:rsid w:val="001D35EA"/>
    <w:rsid w:val="00214A94"/>
    <w:rsid w:val="00216F2F"/>
    <w:rsid w:val="00257183"/>
    <w:rsid w:val="002605D6"/>
    <w:rsid w:val="0028212B"/>
    <w:rsid w:val="00291700"/>
    <w:rsid w:val="00297014"/>
    <w:rsid w:val="002B5A06"/>
    <w:rsid w:val="002B5B1E"/>
    <w:rsid w:val="002C2A95"/>
    <w:rsid w:val="002E69DF"/>
    <w:rsid w:val="0030153B"/>
    <w:rsid w:val="0035534E"/>
    <w:rsid w:val="00356E13"/>
    <w:rsid w:val="00362711"/>
    <w:rsid w:val="00387B29"/>
    <w:rsid w:val="00392DAF"/>
    <w:rsid w:val="003A1D08"/>
    <w:rsid w:val="003B04AE"/>
    <w:rsid w:val="003D1589"/>
    <w:rsid w:val="00414D62"/>
    <w:rsid w:val="00423BB0"/>
    <w:rsid w:val="00431688"/>
    <w:rsid w:val="0044253B"/>
    <w:rsid w:val="004462CB"/>
    <w:rsid w:val="00446CBE"/>
    <w:rsid w:val="00463F30"/>
    <w:rsid w:val="00483855"/>
    <w:rsid w:val="004A4EED"/>
    <w:rsid w:val="004D3058"/>
    <w:rsid w:val="004F09DF"/>
    <w:rsid w:val="004F4D67"/>
    <w:rsid w:val="00506DC7"/>
    <w:rsid w:val="00520A8C"/>
    <w:rsid w:val="005372DD"/>
    <w:rsid w:val="00563F31"/>
    <w:rsid w:val="0056795B"/>
    <w:rsid w:val="00575F9A"/>
    <w:rsid w:val="00580E4A"/>
    <w:rsid w:val="0058128E"/>
    <w:rsid w:val="005836B5"/>
    <w:rsid w:val="00590292"/>
    <w:rsid w:val="00590597"/>
    <w:rsid w:val="00590D9F"/>
    <w:rsid w:val="00592C1D"/>
    <w:rsid w:val="005B01DC"/>
    <w:rsid w:val="005C5549"/>
    <w:rsid w:val="005E4DC9"/>
    <w:rsid w:val="005F6790"/>
    <w:rsid w:val="00602715"/>
    <w:rsid w:val="006029CC"/>
    <w:rsid w:val="0061028F"/>
    <w:rsid w:val="00610F28"/>
    <w:rsid w:val="00612A70"/>
    <w:rsid w:val="00616B8E"/>
    <w:rsid w:val="00620A73"/>
    <w:rsid w:val="00627CD9"/>
    <w:rsid w:val="006357D6"/>
    <w:rsid w:val="0064351D"/>
    <w:rsid w:val="006470CE"/>
    <w:rsid w:val="00677D25"/>
    <w:rsid w:val="00680456"/>
    <w:rsid w:val="006818AB"/>
    <w:rsid w:val="0069242B"/>
    <w:rsid w:val="006B199E"/>
    <w:rsid w:val="006B2865"/>
    <w:rsid w:val="006D4ECA"/>
    <w:rsid w:val="006D6B39"/>
    <w:rsid w:val="006F417E"/>
    <w:rsid w:val="0070382A"/>
    <w:rsid w:val="007142C6"/>
    <w:rsid w:val="00720277"/>
    <w:rsid w:val="0076042C"/>
    <w:rsid w:val="00777F90"/>
    <w:rsid w:val="00792150"/>
    <w:rsid w:val="00793100"/>
    <w:rsid w:val="007A2572"/>
    <w:rsid w:val="007B6CFA"/>
    <w:rsid w:val="007E15E8"/>
    <w:rsid w:val="00813CE6"/>
    <w:rsid w:val="008141D5"/>
    <w:rsid w:val="00815275"/>
    <w:rsid w:val="00815560"/>
    <w:rsid w:val="0084241E"/>
    <w:rsid w:val="00846A00"/>
    <w:rsid w:val="00857CF3"/>
    <w:rsid w:val="0086024C"/>
    <w:rsid w:val="0086773E"/>
    <w:rsid w:val="00880B34"/>
    <w:rsid w:val="008A716A"/>
    <w:rsid w:val="008B7753"/>
    <w:rsid w:val="008C7217"/>
    <w:rsid w:val="008F2CC3"/>
    <w:rsid w:val="00900B7F"/>
    <w:rsid w:val="00911289"/>
    <w:rsid w:val="009144DB"/>
    <w:rsid w:val="00920AA6"/>
    <w:rsid w:val="0092148E"/>
    <w:rsid w:val="00925693"/>
    <w:rsid w:val="00927ED0"/>
    <w:rsid w:val="00931D91"/>
    <w:rsid w:val="00943086"/>
    <w:rsid w:val="009445F4"/>
    <w:rsid w:val="009571EA"/>
    <w:rsid w:val="009755E3"/>
    <w:rsid w:val="00983628"/>
    <w:rsid w:val="00993502"/>
    <w:rsid w:val="009A4B57"/>
    <w:rsid w:val="009B6521"/>
    <w:rsid w:val="009C47DF"/>
    <w:rsid w:val="009D6D6D"/>
    <w:rsid w:val="009F19DE"/>
    <w:rsid w:val="00A011E8"/>
    <w:rsid w:val="00A128F3"/>
    <w:rsid w:val="00A232CE"/>
    <w:rsid w:val="00A24B62"/>
    <w:rsid w:val="00A42B92"/>
    <w:rsid w:val="00A54C5F"/>
    <w:rsid w:val="00A54EF4"/>
    <w:rsid w:val="00A71939"/>
    <w:rsid w:val="00A97D8E"/>
    <w:rsid w:val="00AB0F81"/>
    <w:rsid w:val="00AC39BE"/>
    <w:rsid w:val="00AD0880"/>
    <w:rsid w:val="00AD5E6D"/>
    <w:rsid w:val="00AD6F88"/>
    <w:rsid w:val="00AE44D7"/>
    <w:rsid w:val="00AF4A04"/>
    <w:rsid w:val="00B1256A"/>
    <w:rsid w:val="00B24E1F"/>
    <w:rsid w:val="00B420EC"/>
    <w:rsid w:val="00B6146F"/>
    <w:rsid w:val="00B84A5F"/>
    <w:rsid w:val="00B87C37"/>
    <w:rsid w:val="00B90799"/>
    <w:rsid w:val="00BA4C34"/>
    <w:rsid w:val="00BA7A02"/>
    <w:rsid w:val="00BB7FA4"/>
    <w:rsid w:val="00BC0B83"/>
    <w:rsid w:val="00C046FE"/>
    <w:rsid w:val="00C122C3"/>
    <w:rsid w:val="00C36B2B"/>
    <w:rsid w:val="00C44CB0"/>
    <w:rsid w:val="00C45D65"/>
    <w:rsid w:val="00C4791B"/>
    <w:rsid w:val="00C47B3B"/>
    <w:rsid w:val="00C57806"/>
    <w:rsid w:val="00C7513D"/>
    <w:rsid w:val="00C95128"/>
    <w:rsid w:val="00CA34DD"/>
    <w:rsid w:val="00CC047F"/>
    <w:rsid w:val="00CD1CEB"/>
    <w:rsid w:val="00CD2005"/>
    <w:rsid w:val="00CD6652"/>
    <w:rsid w:val="00CE3209"/>
    <w:rsid w:val="00D06D77"/>
    <w:rsid w:val="00D14480"/>
    <w:rsid w:val="00D2177E"/>
    <w:rsid w:val="00D44AEB"/>
    <w:rsid w:val="00D50A1F"/>
    <w:rsid w:val="00D6217E"/>
    <w:rsid w:val="00D72F39"/>
    <w:rsid w:val="00D76F1C"/>
    <w:rsid w:val="00D82885"/>
    <w:rsid w:val="00DA5C93"/>
    <w:rsid w:val="00DD2083"/>
    <w:rsid w:val="00DE6027"/>
    <w:rsid w:val="00DF37C5"/>
    <w:rsid w:val="00E02598"/>
    <w:rsid w:val="00E140BF"/>
    <w:rsid w:val="00E4123E"/>
    <w:rsid w:val="00E518FD"/>
    <w:rsid w:val="00E62811"/>
    <w:rsid w:val="00E81FB6"/>
    <w:rsid w:val="00E82CE2"/>
    <w:rsid w:val="00E90A67"/>
    <w:rsid w:val="00E91D28"/>
    <w:rsid w:val="00EA4368"/>
    <w:rsid w:val="00EA497E"/>
    <w:rsid w:val="00EA6138"/>
    <w:rsid w:val="00EB1B40"/>
    <w:rsid w:val="00EC037E"/>
    <w:rsid w:val="00EE4BD5"/>
    <w:rsid w:val="00EF02A6"/>
    <w:rsid w:val="00F04E2B"/>
    <w:rsid w:val="00F15533"/>
    <w:rsid w:val="00F31433"/>
    <w:rsid w:val="00F4546B"/>
    <w:rsid w:val="00F708A9"/>
    <w:rsid w:val="00F732EA"/>
    <w:rsid w:val="00FB78F0"/>
    <w:rsid w:val="00FC46C6"/>
    <w:rsid w:val="00FD4D32"/>
    <w:rsid w:val="00FD740C"/>
    <w:rsid w:val="00FD74B3"/>
    <w:rsid w:val="00FF0C29"/>
    <w:rsid w:val="00FF47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0E4A"/>
  </w:style>
  <w:style w:type="paragraph" w:styleId="Heading1">
    <w:name w:val="heading 1"/>
    <w:basedOn w:val="Normal"/>
    <w:next w:val="Normal"/>
    <w:link w:val="Heading1Char"/>
    <w:uiPriority w:val="9"/>
    <w:qFormat/>
    <w:rsid w:val="00B90799"/>
    <w:pPr>
      <w:keepNext/>
      <w:keepLines/>
      <w:numPr>
        <w:numId w:val="3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aps/>
      <w:color w:val="0F243E" w:themeColor="text2" w:themeShade="8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241E"/>
    <w:pPr>
      <w:keepNext/>
      <w:keepLines/>
      <w:numPr>
        <w:ilvl w:val="1"/>
        <w:numId w:val="3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aps/>
      <w:color w:val="0F243E" w:themeColor="text2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241E"/>
    <w:pPr>
      <w:keepNext/>
      <w:keepLines/>
      <w:numPr>
        <w:ilvl w:val="2"/>
        <w:numId w:val="3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243E" w:themeColor="text2" w:themeShade="8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241E"/>
    <w:pPr>
      <w:keepNext/>
      <w:keepLines/>
      <w:numPr>
        <w:ilvl w:val="3"/>
        <w:numId w:val="3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F243E" w:themeColor="text2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D74B3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F2CC3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CC3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CC3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CC3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778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7855"/>
  </w:style>
  <w:style w:type="paragraph" w:styleId="Footer">
    <w:name w:val="footer"/>
    <w:basedOn w:val="Normal"/>
    <w:link w:val="FooterChar"/>
    <w:uiPriority w:val="99"/>
    <w:unhideWhenUsed/>
    <w:rsid w:val="001778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7855"/>
  </w:style>
  <w:style w:type="paragraph" w:styleId="BalloonText">
    <w:name w:val="Balloon Text"/>
    <w:basedOn w:val="Normal"/>
    <w:link w:val="BalloonTextChar"/>
    <w:uiPriority w:val="99"/>
    <w:semiHidden/>
    <w:unhideWhenUsed/>
    <w:rsid w:val="001778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785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8362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983628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983628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90799"/>
    <w:rPr>
      <w:rFonts w:asciiTheme="majorHAnsi" w:eastAsiaTheme="majorEastAsia" w:hAnsiTheme="majorHAnsi" w:cstheme="majorBidi"/>
      <w:b/>
      <w:bCs/>
      <w:caps/>
      <w:color w:val="0F243E" w:themeColor="text2" w:themeShade="8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241E"/>
    <w:rPr>
      <w:rFonts w:asciiTheme="majorHAnsi" w:eastAsiaTheme="majorEastAsia" w:hAnsiTheme="majorHAnsi" w:cstheme="majorBidi"/>
      <w:b/>
      <w:bCs/>
      <w:caps/>
      <w:color w:val="0F243E" w:themeColor="text2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241E"/>
    <w:rPr>
      <w:rFonts w:asciiTheme="majorHAnsi" w:eastAsiaTheme="majorEastAsia" w:hAnsiTheme="majorHAnsi" w:cstheme="majorBidi"/>
      <w:b/>
      <w:bCs/>
      <w:color w:val="0F243E" w:themeColor="text2" w:themeShade="80"/>
    </w:rPr>
  </w:style>
  <w:style w:type="character" w:customStyle="1" w:styleId="Heading4Char">
    <w:name w:val="Heading 4 Char"/>
    <w:basedOn w:val="DefaultParagraphFont"/>
    <w:link w:val="Heading4"/>
    <w:uiPriority w:val="9"/>
    <w:rsid w:val="0084241E"/>
    <w:rPr>
      <w:rFonts w:asciiTheme="majorHAnsi" w:eastAsiaTheme="majorEastAsia" w:hAnsiTheme="majorHAnsi" w:cstheme="majorBidi"/>
      <w:b/>
      <w:bCs/>
      <w:i/>
      <w:iCs/>
      <w:color w:val="0F243E" w:themeColor="text2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EF02A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F02A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oSpacingChar">
    <w:name w:val="No Spacing Char"/>
    <w:basedOn w:val="DefaultParagraphFont"/>
    <w:link w:val="NoSpacing"/>
    <w:uiPriority w:val="1"/>
    <w:rsid w:val="00FD740C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A2572"/>
    <w:pPr>
      <w:outlineLvl w:val="9"/>
    </w:pPr>
    <w:rPr>
      <w:caps w:val="0"/>
      <w:color w:val="365F91" w:themeColor="accent1" w:themeShade="BF"/>
      <w:sz w:val="28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A2572"/>
    <w:pPr>
      <w:spacing w:after="100"/>
      <w:ind w:left="220"/>
    </w:pPr>
    <w:rPr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7A2572"/>
    <w:pPr>
      <w:spacing w:after="100"/>
    </w:pPr>
    <w:rPr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A2572"/>
    <w:pPr>
      <w:spacing w:after="100"/>
      <w:ind w:left="440"/>
    </w:pPr>
    <w:rPr>
      <w:lang w:eastAsia="en-US"/>
    </w:rPr>
  </w:style>
  <w:style w:type="paragraph" w:styleId="TOC4">
    <w:name w:val="toc 4"/>
    <w:basedOn w:val="Normal"/>
    <w:next w:val="Normal"/>
    <w:autoRedefine/>
    <w:uiPriority w:val="39"/>
    <w:unhideWhenUsed/>
    <w:rsid w:val="007A2572"/>
    <w:pPr>
      <w:spacing w:after="100"/>
      <w:ind w:left="660"/>
    </w:pPr>
  </w:style>
  <w:style w:type="paragraph" w:styleId="ListParagraph">
    <w:name w:val="List Paragraph"/>
    <w:basedOn w:val="Normal"/>
    <w:link w:val="ListParagraphChar"/>
    <w:uiPriority w:val="34"/>
    <w:qFormat/>
    <w:rsid w:val="00423BB0"/>
    <w:pPr>
      <w:ind w:left="720"/>
      <w:contextualSpacing/>
    </w:pPr>
    <w:rPr>
      <w:rFonts w:ascii="Calibri" w:eastAsia="Calibri" w:hAnsi="Calibri"/>
      <w:color w:val="00000A"/>
      <w:lang w:eastAsia="en-US"/>
    </w:rPr>
  </w:style>
  <w:style w:type="character" w:customStyle="1" w:styleId="BodyTextChar">
    <w:name w:val="Body Text Char"/>
    <w:basedOn w:val="DefaultParagraphFont"/>
    <w:link w:val="BodyText"/>
    <w:qFormat/>
    <w:rsid w:val="00423BB0"/>
    <w:rPr>
      <w:rFonts w:ascii="Calibri" w:eastAsia="SimSun" w:hAnsi="Calibri" w:cs="Calibri"/>
      <w:lang w:eastAsia="ar-SA"/>
    </w:rPr>
  </w:style>
  <w:style w:type="paragraph" w:styleId="BodyText">
    <w:name w:val="Body Text"/>
    <w:basedOn w:val="Normal"/>
    <w:link w:val="BodyTextChar"/>
    <w:rsid w:val="00423BB0"/>
    <w:pPr>
      <w:suppressAutoHyphens/>
      <w:spacing w:after="120"/>
      <w:jc w:val="both"/>
    </w:pPr>
    <w:rPr>
      <w:rFonts w:ascii="Calibri" w:eastAsia="SimSun" w:hAnsi="Calibri" w:cs="Calibri"/>
      <w:lang w:eastAsia="ar-SA"/>
    </w:rPr>
  </w:style>
  <w:style w:type="character" w:customStyle="1" w:styleId="BodyTextChar1">
    <w:name w:val="Body Text Char1"/>
    <w:basedOn w:val="DefaultParagraphFont"/>
    <w:uiPriority w:val="99"/>
    <w:semiHidden/>
    <w:rsid w:val="00423BB0"/>
  </w:style>
  <w:style w:type="character" w:customStyle="1" w:styleId="ListParagraphChar">
    <w:name w:val="List Paragraph Char"/>
    <w:link w:val="ListParagraph"/>
    <w:uiPriority w:val="34"/>
    <w:rsid w:val="00423BB0"/>
    <w:rPr>
      <w:rFonts w:ascii="Calibri" w:eastAsia="Calibri" w:hAnsi="Calibri"/>
      <w:color w:val="00000A"/>
      <w:lang w:eastAsia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423BB0"/>
    <w:pPr>
      <w:spacing w:after="120" w:line="480" w:lineRule="auto"/>
    </w:pPr>
    <w:rPr>
      <w:rFonts w:eastAsiaTheme="minorHAnsi"/>
      <w:lang w:eastAsia="en-US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423BB0"/>
    <w:rPr>
      <w:rFonts w:eastAsiaTheme="minorHAnsi"/>
      <w:lang w:eastAsia="en-U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423BB0"/>
    <w:pPr>
      <w:spacing w:after="120" w:line="480" w:lineRule="auto"/>
      <w:ind w:left="360"/>
    </w:pPr>
    <w:rPr>
      <w:rFonts w:eastAsiaTheme="minorHAnsi"/>
      <w:lang w:eastAsia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423BB0"/>
    <w:rPr>
      <w:rFonts w:eastAsiaTheme="minorHAnsi"/>
      <w:lang w:eastAsia="en-US"/>
    </w:rPr>
  </w:style>
  <w:style w:type="paragraph" w:customStyle="1" w:styleId="template">
    <w:name w:val="template"/>
    <w:basedOn w:val="Normal"/>
    <w:rsid w:val="00A232CE"/>
    <w:pPr>
      <w:spacing w:after="0" w:line="240" w:lineRule="exact"/>
    </w:pPr>
    <w:rPr>
      <w:rFonts w:ascii="Arial" w:eastAsia="Times New Roman" w:hAnsi="Arial" w:cs="Times New Roman"/>
      <w:i/>
      <w:szCs w:val="20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rsid w:val="00FD74B3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FollowedHyperlink">
    <w:name w:val="FollowedHyperlink"/>
    <w:basedOn w:val="DefaultParagraphFont"/>
    <w:uiPriority w:val="99"/>
    <w:semiHidden/>
    <w:unhideWhenUsed/>
    <w:rsid w:val="00AE44D7"/>
    <w:rPr>
      <w:color w:val="800080" w:themeColor="followedHyperlink"/>
      <w:u w:val="single"/>
    </w:rPr>
  </w:style>
  <w:style w:type="character" w:customStyle="1" w:styleId="Heading6Char">
    <w:name w:val="Heading 6 Char"/>
    <w:basedOn w:val="DefaultParagraphFont"/>
    <w:link w:val="Heading6"/>
    <w:uiPriority w:val="9"/>
    <w:rsid w:val="008F2CC3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CC3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CC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CC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425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7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2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103.71.171.3:8888/HRMIS/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indocosmo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uraj\Downloads\word-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9BD53C59E43A4C5E9234163E924D65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2F8761-254E-4B3A-A97F-497EC37D4089}"/>
      </w:docPartPr>
      <w:docPartBody>
        <w:p w:rsidR="00976C30" w:rsidRDefault="00DF0468">
          <w:pPr>
            <w:pStyle w:val="9BD53C59E43A4C5E9234163E924D6533"/>
          </w:pPr>
          <w:r>
            <w:rPr>
              <w:rFonts w:asciiTheme="majorHAnsi" w:eastAsiaTheme="majorEastAsia" w:hAnsiTheme="majorHAnsi" w:cstheme="majorBidi"/>
              <w:sz w:val="80"/>
              <w:szCs w:val="80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DF0468"/>
    <w:rsid w:val="00123584"/>
    <w:rsid w:val="001612AF"/>
    <w:rsid w:val="00333FBD"/>
    <w:rsid w:val="00404FEA"/>
    <w:rsid w:val="00666416"/>
    <w:rsid w:val="006754AA"/>
    <w:rsid w:val="0081385E"/>
    <w:rsid w:val="00882876"/>
    <w:rsid w:val="00976C30"/>
    <w:rsid w:val="00A142F3"/>
    <w:rsid w:val="00AE6C31"/>
    <w:rsid w:val="00B70237"/>
    <w:rsid w:val="00C14311"/>
    <w:rsid w:val="00D2254E"/>
    <w:rsid w:val="00D650BB"/>
    <w:rsid w:val="00DF0468"/>
    <w:rsid w:val="00E17F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28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BD53C59E43A4C5E9234163E924D6533">
    <w:name w:val="9BD53C59E43A4C5E9234163E924D6533"/>
    <w:rsid w:val="00882876"/>
  </w:style>
  <w:style w:type="paragraph" w:customStyle="1" w:styleId="82F4C1C7BDFB458795DF433C25332336">
    <w:name w:val="82F4C1C7BDFB458795DF433C25332336"/>
    <w:rsid w:val="00882876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7923A5-EA48-40B6-B561-E015268945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word-document</Template>
  <TotalTime>727</TotalTime>
  <Pages>1</Pages>
  <Words>1350</Words>
  <Characters>7695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HRMIS User Guide</vt:lpstr>
    </vt:vector>
  </TitlesOfParts>
  <Company>INDOCOSMO SYSTEMS PVT.</Company>
  <LinksUpToDate>false</LinksUpToDate>
  <CharactersWithSpaces>9027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HRMIS User Guide</dc:title>
  <dc:subject>&lt;DOCUMENT TITLE&gt;</dc:subject>
  <dc:creator>Suraj</dc:creator>
  <cp:keywords>Help document</cp:keywords>
  <cp:lastModifiedBy>indocosmo</cp:lastModifiedBy>
  <cp:revision>114</cp:revision>
  <cp:lastPrinted>2017-10-28T10:06:00Z</cp:lastPrinted>
  <dcterms:created xsi:type="dcterms:W3CDTF">2019-10-04T07:12:00Z</dcterms:created>
  <dcterms:modified xsi:type="dcterms:W3CDTF">2020-09-29T05:18:00Z</dcterms:modified>
</cp:coreProperties>
</file>